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94889" w14:textId="77777777" w:rsidR="00B86041" w:rsidRDefault="000E6630" w:rsidP="004D22A3">
      <w:pPr>
        <w:spacing w:after="0" w:line="240" w:lineRule="auto"/>
        <w:rPr>
          <w:b/>
          <w:bCs/>
          <w:sz w:val="28"/>
          <w:szCs w:val="28"/>
        </w:rPr>
      </w:pPr>
      <w:r w:rsidRPr="000E6630">
        <w:rPr>
          <w:b/>
          <w:bCs/>
          <w:sz w:val="28"/>
          <w:szCs w:val="28"/>
        </w:rPr>
        <w:t xml:space="preserve">Seminár 3 </w:t>
      </w:r>
    </w:p>
    <w:p w14:paraId="49503716" w14:textId="18397A25" w:rsidR="00BE12DE" w:rsidRDefault="004F5334" w:rsidP="004D22A3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Diagram tried</w:t>
      </w:r>
      <w:r w:rsidR="00AA631C">
        <w:rPr>
          <w:b/>
          <w:bCs/>
          <w:sz w:val="28"/>
          <w:szCs w:val="28"/>
        </w:rPr>
        <w:t>, objektov</w:t>
      </w:r>
    </w:p>
    <w:p w14:paraId="71B10434" w14:textId="32ACFE71" w:rsidR="004F5334" w:rsidRDefault="004F5334" w:rsidP="004D22A3">
      <w:pPr>
        <w:spacing w:after="0" w:line="240" w:lineRule="auto"/>
      </w:pPr>
      <w:r w:rsidRPr="004F5334">
        <w:t>- v objektovo orientovanom návrhu máme okrem dát výpočty, je riešené pomocou m</w:t>
      </w:r>
      <w:r>
        <w:t>e</w:t>
      </w:r>
      <w:r w:rsidRPr="004F5334">
        <w:t>tód objektov</w:t>
      </w:r>
    </w:p>
    <w:p w14:paraId="44B7DACA" w14:textId="4B6F4A28" w:rsidR="009B6EEA" w:rsidRDefault="009B6EEA" w:rsidP="004D22A3">
      <w:pPr>
        <w:spacing w:after="0" w:line="240" w:lineRule="auto"/>
      </w:pPr>
      <w:r>
        <w:t xml:space="preserve">- </w:t>
      </w:r>
      <w:r w:rsidRPr="009B6EEA">
        <w:rPr>
          <w:b/>
          <w:bCs/>
        </w:rPr>
        <w:t>nebude PK</w:t>
      </w:r>
      <w:r>
        <w:t>, unikátnosť je zaistená existenciou obejktov, nemôžu si zameniť identitu</w:t>
      </w:r>
    </w:p>
    <w:p w14:paraId="578C4A22" w14:textId="52DEB764" w:rsidR="009B6EEA" w:rsidRDefault="009B6EEA" w:rsidP="004D22A3">
      <w:pPr>
        <w:spacing w:after="0" w:line="240" w:lineRule="auto"/>
      </w:pPr>
      <w:r>
        <w:t xml:space="preserve">- budú </w:t>
      </w:r>
      <w:r w:rsidRPr="009B6EEA">
        <w:rPr>
          <w:b/>
          <w:bCs/>
        </w:rPr>
        <w:t>atribúty</w:t>
      </w:r>
      <w:r>
        <w:t xml:space="preserve"> (napr. číslo pracovníka bude byčajný atribút)</w:t>
      </w:r>
    </w:p>
    <w:p w14:paraId="1F0ED7B9" w14:textId="2C55B83E" w:rsidR="009B6EEA" w:rsidRPr="009B6EEA" w:rsidRDefault="009B6EEA" w:rsidP="004D22A3">
      <w:pPr>
        <w:spacing w:after="0" w:line="240" w:lineRule="auto"/>
      </w:pPr>
      <w:r w:rsidRPr="009B6EEA">
        <w:t xml:space="preserve">- pribudnú </w:t>
      </w:r>
      <w:r w:rsidRPr="009B6EEA">
        <w:rPr>
          <w:b/>
          <w:bCs/>
        </w:rPr>
        <w:t>metódy</w:t>
      </w:r>
      <w:r w:rsidRPr="009B6EEA">
        <w:t xml:space="preserve"> (čo sa dá s objektom príslušnej tridy robiť)</w:t>
      </w:r>
    </w:p>
    <w:p w14:paraId="191C8A8F" w14:textId="3C942ACE" w:rsidR="009B6EEA" w:rsidRPr="009B6EEA" w:rsidRDefault="009B6EEA" w:rsidP="004D22A3">
      <w:pPr>
        <w:spacing w:after="0" w:line="240" w:lineRule="auto"/>
      </w:pPr>
      <w:r w:rsidRPr="009B6EEA">
        <w:t xml:space="preserve">- </w:t>
      </w:r>
      <w:r w:rsidRPr="009B6EEA">
        <w:rPr>
          <w:b/>
          <w:bCs/>
        </w:rPr>
        <w:t>vzťahy</w:t>
      </w:r>
      <w:r w:rsidRPr="009B6EEA">
        <w:t xml:space="preserve"> (principiálne rovnaké, ale vzťahy medzi objektmi príslušných tried = </w:t>
      </w:r>
      <w:r w:rsidRPr="009B6EEA">
        <w:rPr>
          <w:b/>
          <w:bCs/>
        </w:rPr>
        <w:t>asociácie</w:t>
      </w:r>
      <w:r w:rsidRPr="009B6EEA">
        <w:t>)</w:t>
      </w:r>
    </w:p>
    <w:p w14:paraId="50427864" w14:textId="1DA1169A" w:rsidR="000E6630" w:rsidRDefault="009B6EEA" w:rsidP="004D22A3">
      <w:pPr>
        <w:spacing w:after="0" w:line="240" w:lineRule="auto"/>
      </w:pPr>
      <w:r>
        <w:tab/>
        <w:t>- majú názov a jkardinalitu, ale odlišnosti (0..n sa značí hviezdičkou)</w:t>
      </w:r>
    </w:p>
    <w:p w14:paraId="78F0D68D" w14:textId="77777777" w:rsidR="009B6EEA" w:rsidRDefault="009B6EEA" w:rsidP="004D22A3">
      <w:pPr>
        <w:spacing w:after="0" w:line="240" w:lineRule="auto"/>
      </w:pPr>
    </w:p>
    <w:p w14:paraId="75FA9945" w14:textId="77777777" w:rsidR="009B6EEA" w:rsidRDefault="009B6EEA" w:rsidP="004D22A3">
      <w:pPr>
        <w:spacing w:after="0" w:line="240" w:lineRule="auto"/>
      </w:pPr>
    </w:p>
    <w:p w14:paraId="61F9CAEC" w14:textId="6A595A29" w:rsidR="009B6EEA" w:rsidRDefault="009B6EEA" w:rsidP="004D22A3">
      <w:pPr>
        <w:spacing w:after="0" w:line="240" w:lineRule="auto"/>
      </w:pPr>
      <w:r>
        <w:t xml:space="preserve">- </w:t>
      </w:r>
      <w:r w:rsidRPr="009B6EEA">
        <w:rPr>
          <w:b/>
          <w:bCs/>
        </w:rPr>
        <w:t>agregácia</w:t>
      </w:r>
      <w:r>
        <w:t xml:space="preserve"> pri vzťahoch (v objekte, pri kt. je sú agregované referencie triedy, kt. je na opačnom konci vzťahu, je to 1..n)</w:t>
      </w:r>
    </w:p>
    <w:p w14:paraId="4E4A464A" w14:textId="60465664" w:rsidR="009B6EEA" w:rsidRDefault="009B6EEA" w:rsidP="004D22A3">
      <w:pPr>
        <w:spacing w:after="0" w:line="240" w:lineRule="auto"/>
      </w:pPr>
      <w:r>
        <w:tab/>
        <w:t>- môže byť zaagregované vo viacerých objektov</w:t>
      </w:r>
    </w:p>
    <w:p w14:paraId="4538285A" w14:textId="70B336DA" w:rsidR="009B6EEA" w:rsidRDefault="009B6EEA" w:rsidP="004D22A3">
      <w:pPr>
        <w:spacing w:after="0" w:line="240" w:lineRule="auto"/>
      </w:pPr>
      <w:r>
        <w:t xml:space="preserve">- ak vyfarbené = </w:t>
      </w:r>
      <w:r w:rsidRPr="009B6EEA">
        <w:rPr>
          <w:b/>
          <w:bCs/>
        </w:rPr>
        <w:t>kompozícia</w:t>
      </w:r>
      <w:r>
        <w:t xml:space="preserve"> (systém sa skladá zo subsistémov napr., je to hierarchický vzťah)</w:t>
      </w:r>
    </w:p>
    <w:p w14:paraId="7B1E8F60" w14:textId="5DF22D43" w:rsidR="009B6EEA" w:rsidRDefault="009B6EEA" w:rsidP="004D22A3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D5DCD" wp14:editId="2D729F8B">
                <wp:simplePos x="0" y="0"/>
                <wp:positionH relativeFrom="column">
                  <wp:posOffset>936274</wp:posOffset>
                </wp:positionH>
                <wp:positionV relativeFrom="paragraph">
                  <wp:posOffset>656527</wp:posOffset>
                </wp:positionV>
                <wp:extent cx="192559" cy="212710"/>
                <wp:effectExtent l="66358" t="66992" r="7302" b="64453"/>
                <wp:wrapNone/>
                <wp:docPr id="512663701" name="Obdĺž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13768">
                          <a:off x="0" y="0"/>
                          <a:ext cx="192559" cy="2127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6ECEF" id="Obdĺžnik 1" o:spid="_x0000_s1026" style="position:absolute;margin-left:73.7pt;margin-top:51.7pt;width:15.15pt;height:16.75pt;rotation:3073385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" fillcolor="white [3201]" strokecolor="black [3200]" strokeweight="1pt"/>
            </w:pict>
          </mc:Fallback>
        </mc:AlternateContent>
      </w:r>
      <w:r>
        <w:tab/>
        <w:t>- nemôžeme 1 objekt zakomponovať do vaicerých objektov</w:t>
      </w:r>
    </w:p>
    <w:p w14:paraId="63D7B4C0" w14:textId="2E19D463" w:rsidR="009B6EEA" w:rsidRDefault="009B6EEA" w:rsidP="004D22A3">
      <w:pPr>
        <w:spacing w:after="0" w:line="240" w:lineRule="auto"/>
      </w:pPr>
      <w:r>
        <w:t>- ak použijeme agregáciu a kompozíciu, dávamé najavo, ako to inplementovať</w:t>
      </w:r>
    </w:p>
    <w:p w14:paraId="173059ED" w14:textId="7D74E542" w:rsidR="009B6EEA" w:rsidRDefault="009B6EEA" w:rsidP="004D22A3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F34E72" wp14:editId="33F079A4">
                <wp:simplePos x="0" y="0"/>
                <wp:positionH relativeFrom="column">
                  <wp:posOffset>1174150</wp:posOffset>
                </wp:positionH>
                <wp:positionV relativeFrom="paragraph">
                  <wp:posOffset>80899</wp:posOffset>
                </wp:positionV>
                <wp:extent cx="1353312" cy="905256"/>
                <wp:effectExtent l="0" t="0" r="18415" b="28575"/>
                <wp:wrapNone/>
                <wp:docPr id="1530930309" name="Obdĺžni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312" cy="9052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F7F76A" id="Obdĺžnik 2" o:spid="_x0000_s1026" style="position:absolute;margin-left:92.45pt;margin-top:6.35pt;width:106.55pt;height:71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" fillcolor="white [3201]" strokecolor="black [3200]" strokeweight="1pt"/>
            </w:pict>
          </mc:Fallback>
        </mc:AlternateContent>
      </w:r>
    </w:p>
    <w:p w14:paraId="75A904F6" w14:textId="77777777" w:rsidR="009B6EEA" w:rsidRDefault="009B6EEA" w:rsidP="004D22A3">
      <w:pPr>
        <w:spacing w:after="0" w:line="240" w:lineRule="auto"/>
      </w:pPr>
    </w:p>
    <w:p w14:paraId="08DE5DFB" w14:textId="2EBF5A67" w:rsidR="009B6EEA" w:rsidRDefault="003E6723" w:rsidP="004D22A3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A8CA58" wp14:editId="6EEEF5C0">
                <wp:simplePos x="0" y="0"/>
                <wp:positionH relativeFrom="column">
                  <wp:posOffset>340868</wp:posOffset>
                </wp:positionH>
                <wp:positionV relativeFrom="paragraph">
                  <wp:posOffset>71120</wp:posOffset>
                </wp:positionV>
                <wp:extent cx="566928" cy="18542"/>
                <wp:effectExtent l="0" t="0" r="24130" b="19685"/>
                <wp:wrapNone/>
                <wp:docPr id="841739423" name="Rovná spojnic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928" cy="185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4A8BEE" id="Rovná spojnica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85pt,5.6pt" to="71.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76A4900C" w14:textId="088C00BA" w:rsidR="009B6EEA" w:rsidRDefault="003E6723" w:rsidP="004D22A3">
      <w:pPr>
        <w:spacing w:after="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D6FD64B" wp14:editId="51E0B5DD">
                <wp:simplePos x="0" y="0"/>
                <wp:positionH relativeFrom="column">
                  <wp:posOffset>56515</wp:posOffset>
                </wp:positionH>
                <wp:positionV relativeFrom="paragraph">
                  <wp:posOffset>-375285</wp:posOffset>
                </wp:positionV>
                <wp:extent cx="348425" cy="815290"/>
                <wp:effectExtent l="19050" t="38100" r="33020" b="42545"/>
                <wp:wrapNone/>
                <wp:docPr id="973941770" name="Písanie rukou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48425" cy="815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7FE48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ísanie rukou 42" o:spid="_x0000_s1026" type="#_x0000_t75" style="position:absolute;margin-left:4.1pt;margin-top:-29.9pt;width:28.15pt;height:64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">
                <v:imagedata r:id="rId5" o:title=""/>
              </v:shape>
            </w:pict>
          </mc:Fallback>
        </mc:AlternateContent>
      </w:r>
    </w:p>
    <w:p w14:paraId="47CE6D70" w14:textId="77777777" w:rsidR="009B6EEA" w:rsidRDefault="009B6EEA" w:rsidP="004D22A3">
      <w:pPr>
        <w:spacing w:after="0" w:line="240" w:lineRule="auto"/>
      </w:pPr>
    </w:p>
    <w:p w14:paraId="72D71A3C" w14:textId="668AE213" w:rsidR="009B6EEA" w:rsidRDefault="009B6EEA" w:rsidP="004D22A3">
      <w:pPr>
        <w:spacing w:after="0" w:line="240" w:lineRule="auto"/>
      </w:pPr>
    </w:p>
    <w:p w14:paraId="06A1F0F6" w14:textId="77777777" w:rsidR="009B6EEA" w:rsidRDefault="009B6EEA" w:rsidP="004D22A3">
      <w:pPr>
        <w:spacing w:after="0" w:line="240" w:lineRule="auto"/>
      </w:pPr>
    </w:p>
    <w:p w14:paraId="2F815F0D" w14:textId="7750EBDB" w:rsidR="009B6EEA" w:rsidRPr="009B6EEA" w:rsidRDefault="009B6EEA" w:rsidP="004D22A3">
      <w:pPr>
        <w:spacing w:after="0" w:line="240" w:lineRule="auto"/>
      </w:pPr>
      <w:r w:rsidRPr="009B6EEA">
        <w:t xml:space="preserve">- </w:t>
      </w:r>
      <w:r w:rsidRPr="009B6EEA">
        <w:rPr>
          <w:b/>
          <w:bCs/>
        </w:rPr>
        <w:t>špecializácia</w:t>
      </w:r>
      <w:r w:rsidRPr="009B6EEA">
        <w:t xml:space="preserve"> = dedičnosť (dedenie atribútov je rovnaké ako od entít, špecifikované iba atribúty naviac)</w:t>
      </w:r>
    </w:p>
    <w:p w14:paraId="0A74B69D" w14:textId="06D3A097" w:rsidR="009B6EEA" w:rsidRDefault="003E6723" w:rsidP="004D22A3">
      <w:pPr>
        <w:spacing w:after="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E3B0D20" wp14:editId="52F2D6C2">
                <wp:simplePos x="0" y="0"/>
                <wp:positionH relativeFrom="column">
                  <wp:posOffset>1821815</wp:posOffset>
                </wp:positionH>
                <wp:positionV relativeFrom="paragraph">
                  <wp:posOffset>1617345</wp:posOffset>
                </wp:positionV>
                <wp:extent cx="822325" cy="539115"/>
                <wp:effectExtent l="38100" t="38100" r="34925" b="32385"/>
                <wp:wrapNone/>
                <wp:docPr id="2037927746" name="Písanie rukou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22325" cy="539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6FEC5" id="Písanie rukou 38" o:spid="_x0000_s1026" type="#_x0000_t75" style="position:absolute;margin-left:143.1pt;margin-top:127pt;width:65.45pt;height:43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5C72858" wp14:editId="5E479812">
                <wp:simplePos x="0" y="0"/>
                <wp:positionH relativeFrom="column">
                  <wp:posOffset>166370</wp:posOffset>
                </wp:positionH>
                <wp:positionV relativeFrom="paragraph">
                  <wp:posOffset>1644650</wp:posOffset>
                </wp:positionV>
                <wp:extent cx="1025695" cy="476030"/>
                <wp:effectExtent l="38100" t="38100" r="41275" b="38735"/>
                <wp:wrapNone/>
                <wp:docPr id="999438529" name="Písanie rukou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25695" cy="476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F6AD5" id="Písanie rukou 32" o:spid="_x0000_s1026" type="#_x0000_t75" style="position:absolute;margin-left:12.75pt;margin-top:129.15pt;width:81.45pt;height:38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56C9381" wp14:editId="6950EC13">
                <wp:simplePos x="0" y="0"/>
                <wp:positionH relativeFrom="column">
                  <wp:posOffset>889000</wp:posOffset>
                </wp:positionH>
                <wp:positionV relativeFrom="paragraph">
                  <wp:posOffset>309245</wp:posOffset>
                </wp:positionV>
                <wp:extent cx="1280520" cy="1294130"/>
                <wp:effectExtent l="38100" t="38100" r="34290" b="39370"/>
                <wp:wrapNone/>
                <wp:docPr id="727547573" name="Písanie rukou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80520" cy="1294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636C2" id="Písanie rukou 26" o:spid="_x0000_s1026" type="#_x0000_t75" style="position:absolute;margin-left:69.65pt;margin-top:24pt;width:101.55pt;height:102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3319F44" wp14:editId="14DA020C">
                <wp:simplePos x="0" y="0"/>
                <wp:positionH relativeFrom="column">
                  <wp:posOffset>1190625</wp:posOffset>
                </wp:positionH>
                <wp:positionV relativeFrom="paragraph">
                  <wp:posOffset>337185</wp:posOffset>
                </wp:positionV>
                <wp:extent cx="694745" cy="576860"/>
                <wp:effectExtent l="38100" t="38100" r="48260" b="33020"/>
                <wp:wrapNone/>
                <wp:docPr id="953049682" name="Písanie rukou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94745" cy="57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C0A5C" id="Písanie rukou 12" o:spid="_x0000_s1026" type="#_x0000_t75" style="position:absolute;margin-left:93.4pt;margin-top:26.2pt;width:55.4pt;height:4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">
                <v:imagedata r:id="rId13" o:title=""/>
              </v:shape>
            </w:pict>
          </mc:Fallback>
        </mc:AlternateContent>
      </w:r>
      <w:r w:rsidR="009B6EEA">
        <w:t>- rovnako je to s metódami</w:t>
      </w:r>
    </w:p>
    <w:p w14:paraId="0903AB90" w14:textId="77777777" w:rsidR="00DC12A9" w:rsidRDefault="00DC12A9" w:rsidP="004D22A3">
      <w:pPr>
        <w:spacing w:after="0" w:line="240" w:lineRule="auto"/>
      </w:pPr>
    </w:p>
    <w:p w14:paraId="6B3AC5B3" w14:textId="77777777" w:rsidR="00DC12A9" w:rsidRDefault="00DC12A9" w:rsidP="004D22A3">
      <w:pPr>
        <w:spacing w:after="0" w:line="240" w:lineRule="auto"/>
      </w:pPr>
    </w:p>
    <w:p w14:paraId="6EBD5C7A" w14:textId="77777777" w:rsidR="00DC12A9" w:rsidRDefault="00DC12A9" w:rsidP="004D22A3">
      <w:pPr>
        <w:spacing w:after="0" w:line="240" w:lineRule="auto"/>
      </w:pPr>
    </w:p>
    <w:p w14:paraId="78FBE192" w14:textId="77777777" w:rsidR="00DC12A9" w:rsidRDefault="00DC12A9" w:rsidP="004D22A3">
      <w:pPr>
        <w:spacing w:after="0" w:line="240" w:lineRule="auto"/>
      </w:pPr>
    </w:p>
    <w:p w14:paraId="75398B94" w14:textId="77777777" w:rsidR="00DC12A9" w:rsidRDefault="00DC12A9" w:rsidP="004D22A3">
      <w:pPr>
        <w:spacing w:after="0" w:line="240" w:lineRule="auto"/>
      </w:pPr>
    </w:p>
    <w:p w14:paraId="69EA7E0C" w14:textId="77777777" w:rsidR="00DC12A9" w:rsidRDefault="00DC12A9" w:rsidP="004D22A3">
      <w:pPr>
        <w:spacing w:after="0" w:line="240" w:lineRule="auto"/>
      </w:pPr>
    </w:p>
    <w:p w14:paraId="680DBC9A" w14:textId="77777777" w:rsidR="00DC12A9" w:rsidRDefault="00DC12A9" w:rsidP="004D22A3">
      <w:pPr>
        <w:spacing w:after="0" w:line="240" w:lineRule="auto"/>
      </w:pPr>
    </w:p>
    <w:p w14:paraId="67428275" w14:textId="77777777" w:rsidR="00DC12A9" w:rsidRDefault="00DC12A9" w:rsidP="004D22A3">
      <w:pPr>
        <w:spacing w:after="0" w:line="240" w:lineRule="auto"/>
      </w:pPr>
    </w:p>
    <w:p w14:paraId="24A21978" w14:textId="77777777" w:rsidR="00DC12A9" w:rsidRDefault="00DC12A9" w:rsidP="004D22A3">
      <w:pPr>
        <w:spacing w:after="0" w:line="240" w:lineRule="auto"/>
      </w:pPr>
    </w:p>
    <w:p w14:paraId="1B42A8B2" w14:textId="77777777" w:rsidR="00DC12A9" w:rsidRDefault="00DC12A9" w:rsidP="004D22A3">
      <w:pPr>
        <w:spacing w:after="0" w:line="240" w:lineRule="auto"/>
      </w:pPr>
    </w:p>
    <w:p w14:paraId="46937806" w14:textId="77777777" w:rsidR="00DC12A9" w:rsidRDefault="00DC12A9" w:rsidP="004D22A3">
      <w:pPr>
        <w:spacing w:after="0" w:line="240" w:lineRule="auto"/>
      </w:pPr>
    </w:p>
    <w:p w14:paraId="4D3DAED9" w14:textId="77777777" w:rsidR="00DC12A9" w:rsidRDefault="00DC12A9" w:rsidP="004D22A3">
      <w:pPr>
        <w:spacing w:after="0" w:line="240" w:lineRule="auto"/>
      </w:pPr>
    </w:p>
    <w:p w14:paraId="36AA6578" w14:textId="77777777" w:rsidR="00DC12A9" w:rsidRDefault="00DC12A9" w:rsidP="004D22A3">
      <w:pPr>
        <w:spacing w:after="0" w:line="240" w:lineRule="auto"/>
      </w:pPr>
    </w:p>
    <w:p w14:paraId="1AB0F45D" w14:textId="3BAD58DB" w:rsidR="00DC12A9" w:rsidRPr="00C3794A" w:rsidRDefault="00DC12A9" w:rsidP="004D22A3">
      <w:pPr>
        <w:spacing w:after="0" w:line="240" w:lineRule="auto"/>
      </w:pPr>
      <w:r w:rsidRPr="00DC12A9">
        <w:rPr>
          <w:b/>
          <w:bCs/>
        </w:rPr>
        <w:t>Učebne 19.</w:t>
      </w:r>
      <w:r w:rsidR="00C3794A">
        <w:t xml:space="preserve"> - zjednodušene, nevypísané všetko</w:t>
      </w:r>
    </w:p>
    <w:p w14:paraId="07DFC3FD" w14:textId="3CE0C1D4" w:rsidR="00DC12A9" w:rsidRDefault="008F3D3B" w:rsidP="004D22A3">
      <w:pPr>
        <w:spacing w:after="0" w:line="240" w:lineRule="auto"/>
      </w:pPr>
      <w:r>
        <w:t>- sú tam triedy</w:t>
      </w:r>
    </w:p>
    <w:p w14:paraId="385919CA" w14:textId="77777777" w:rsidR="008F3D3B" w:rsidRDefault="008F3D3B" w:rsidP="004D22A3">
      <w:pPr>
        <w:spacing w:after="0" w:line="240" w:lineRule="auto"/>
      </w:pPr>
      <w:r>
        <w:t xml:space="preserve">- MAIN je zastrešujúca strieda, bude 1 instancia, kt. sa tvorí pri spustení a bude fungovať počas celého priebehu programu = </w:t>
      </w:r>
    </w:p>
    <w:p w14:paraId="52364477" w14:textId="0DA0966D" w:rsidR="008F3D3B" w:rsidRDefault="008F3D3B" w:rsidP="004D22A3">
      <w:pPr>
        <w:spacing w:after="0" w:line="240" w:lineRule="auto"/>
      </w:pPr>
      <w:r>
        <w:t xml:space="preserve">  </w:t>
      </w:r>
      <w:r w:rsidRPr="008F3D3B">
        <w:rPr>
          <w:b/>
          <w:bCs/>
        </w:rPr>
        <w:t>singleton</w:t>
      </w:r>
    </w:p>
    <w:p w14:paraId="615F2A03" w14:textId="19B346BC" w:rsidR="00DC12A9" w:rsidRDefault="00F109B9" w:rsidP="004D22A3">
      <w:pPr>
        <w:spacing w:after="0" w:line="240" w:lineRule="auto"/>
      </w:pPr>
      <w:r>
        <w:t xml:space="preserve">- začíname </w:t>
      </w:r>
      <w:r w:rsidRPr="00227ADD">
        <w:rPr>
          <w:b/>
          <w:bCs/>
        </w:rPr>
        <w:t>metódami</w:t>
      </w:r>
      <w:r>
        <w:t xml:space="preserve"> (+ pridaj</w:t>
      </w:r>
      <w:r w:rsidR="00D63A75">
        <w:t>_</w:t>
      </w:r>
      <w:r>
        <w:t>učebňu, + pridaj</w:t>
      </w:r>
      <w:r w:rsidR="00D63A75">
        <w:t>_</w:t>
      </w:r>
      <w:r>
        <w:t>vybavenie, + pridaj</w:t>
      </w:r>
      <w:r w:rsidR="00D63A75">
        <w:t>_</w:t>
      </w:r>
      <w:r>
        <w:t>užívateľa, + zobraz</w:t>
      </w:r>
      <w:r w:rsidR="00D63A75">
        <w:t>_</w:t>
      </w:r>
      <w:r>
        <w:t>učebne...)</w:t>
      </w:r>
    </w:p>
    <w:p w14:paraId="74DFC804" w14:textId="7A608873" w:rsidR="00D63A75" w:rsidRDefault="00D63A75" w:rsidP="004D22A3">
      <w:pPr>
        <w:spacing w:after="0" w:line="240" w:lineRule="auto"/>
      </w:pPr>
      <w:r>
        <w:t>- vznikne trieda ako objekt učebňa, typ vybavenia</w:t>
      </w:r>
    </w:p>
    <w:p w14:paraId="2387EFED" w14:textId="7230BC88" w:rsidR="00D63A75" w:rsidRDefault="00D63A75" w:rsidP="004D22A3">
      <w:pPr>
        <w:spacing w:after="0" w:line="240" w:lineRule="auto"/>
      </w:pPr>
      <w:r>
        <w:t xml:space="preserve">- </w:t>
      </w:r>
      <w:r w:rsidRPr="00227ADD">
        <w:t>vybavenie</w:t>
      </w:r>
      <w:r>
        <w:t xml:space="preserve"> je </w:t>
      </w:r>
      <w:r w:rsidRPr="00227ADD">
        <w:rPr>
          <w:b/>
          <w:bCs/>
        </w:rPr>
        <w:t>atribút</w:t>
      </w:r>
      <w:r w:rsidR="00C3794A" w:rsidRPr="00227ADD">
        <w:rPr>
          <w:b/>
          <w:bCs/>
        </w:rPr>
        <w:t xml:space="preserve"> vzťahu</w:t>
      </w:r>
    </w:p>
    <w:p w14:paraId="4DF16E01" w14:textId="24DB6A11" w:rsidR="00C3794A" w:rsidRPr="00227ADD" w:rsidRDefault="00C3794A" w:rsidP="004D22A3">
      <w:pPr>
        <w:spacing w:after="0" w:line="240" w:lineRule="auto"/>
        <w:rPr>
          <w:b/>
          <w:bCs/>
        </w:rPr>
      </w:pPr>
      <w:r>
        <w:t xml:space="preserve">- </w:t>
      </w:r>
      <w:r w:rsidRPr="00227ADD">
        <w:rPr>
          <w:b/>
          <w:bCs/>
        </w:rPr>
        <w:t>metódy sú pod atribútmi objektu a sú oddelené čiarou</w:t>
      </w:r>
    </w:p>
    <w:p w14:paraId="3BD058F2" w14:textId="32CC7199" w:rsidR="00C3794A" w:rsidRDefault="00C3794A" w:rsidP="004D22A3">
      <w:pPr>
        <w:spacing w:after="0" w:line="240" w:lineRule="auto"/>
      </w:pPr>
      <w:r>
        <w:t>- trieda obecná osoba (aj keď máme viac druhov osôb), od nej budú dediť</w:t>
      </w:r>
    </w:p>
    <w:p w14:paraId="3F1833AD" w14:textId="46472C9E" w:rsidR="00C96048" w:rsidRPr="00227ADD" w:rsidRDefault="00C96048" w:rsidP="004D22A3">
      <w:pPr>
        <w:spacing w:after="0" w:line="240" w:lineRule="auto"/>
        <w:rPr>
          <w:b/>
          <w:bCs/>
        </w:rPr>
      </w:pPr>
      <w:r>
        <w:t xml:space="preserve">- </w:t>
      </w:r>
      <w:r w:rsidRPr="00227ADD">
        <w:rPr>
          <w:b/>
          <w:bCs/>
        </w:rPr>
        <w:t>pred metódami je vždy +</w:t>
      </w:r>
    </w:p>
    <w:p w14:paraId="17220C66" w14:textId="5CF7ADE4" w:rsidR="00C96048" w:rsidRDefault="00C96048" w:rsidP="004D22A3">
      <w:pPr>
        <w:spacing w:after="0" w:line="240" w:lineRule="auto"/>
      </w:pPr>
      <w:r>
        <w:t xml:space="preserve">- </w:t>
      </w:r>
      <w:r w:rsidRPr="00227ADD">
        <w:rPr>
          <w:b/>
          <w:bCs/>
        </w:rPr>
        <w:t>ak nie sú atribúty, tak je tak či tak v objektovej množine čiara navyše</w:t>
      </w:r>
    </w:p>
    <w:p w14:paraId="669D45C4" w14:textId="2AE2D07D" w:rsidR="00C96048" w:rsidRDefault="00C96048" w:rsidP="004D22A3">
      <w:pPr>
        <w:spacing w:after="0" w:line="240" w:lineRule="auto"/>
      </w:pPr>
      <w:r>
        <w:t>- ľubovoľný počet učební je agregovaný v main</w:t>
      </w:r>
    </w:p>
    <w:p w14:paraId="74952274" w14:textId="393EA0F5" w:rsidR="00C96048" w:rsidRDefault="00C96048" w:rsidP="004D22A3">
      <w:pPr>
        <w:spacing w:after="0" w:line="240" w:lineRule="auto"/>
        <w:rPr>
          <w:lang w:val="en-US"/>
        </w:rPr>
      </w:pPr>
      <w:r>
        <w:t xml:space="preserve">- </w:t>
      </w:r>
      <w:r w:rsidRPr="00227ADD">
        <w:rPr>
          <w:b/>
          <w:bCs/>
        </w:rPr>
        <w:t xml:space="preserve">čiarkovaná čiara znamená, že vie o existencii tohto objektu a používa jeho metódy </w:t>
      </w:r>
      <w:r>
        <w:rPr>
          <w:lang w:val="en-US"/>
        </w:rPr>
        <w:t>&lt;&lt;use&gt;&gt;</w:t>
      </w:r>
    </w:p>
    <w:p w14:paraId="63B518D7" w14:textId="69581FA5" w:rsidR="00C96048" w:rsidRDefault="00C96048" w:rsidP="004D22A3">
      <w:pPr>
        <w:spacing w:after="0" w:line="240" w:lineRule="auto"/>
        <w:rPr>
          <w:lang w:val="en-US"/>
        </w:rPr>
      </w:pPr>
      <w:r>
        <w:rPr>
          <w:lang w:val="en-US"/>
        </w:rPr>
        <w:t xml:space="preserve">- </w:t>
      </w:r>
      <w:r w:rsidRPr="00227ADD">
        <w:rPr>
          <w:b/>
          <w:bCs/>
          <w:lang w:val="en-US"/>
        </w:rPr>
        <w:t>ak 1 objekt v</w:t>
      </w:r>
      <w:r w:rsidR="00227ADD" w:rsidRPr="00227ADD">
        <w:rPr>
          <w:b/>
          <w:bCs/>
        </w:rPr>
        <w:t>ytvá</w:t>
      </w:r>
      <w:r w:rsidRPr="00227ADD">
        <w:rPr>
          <w:b/>
          <w:bCs/>
          <w:lang w:val="en-US"/>
        </w:rPr>
        <w:t>ra instancie in</w:t>
      </w:r>
      <w:r w:rsidR="00227ADD" w:rsidRPr="00227ADD">
        <w:rPr>
          <w:b/>
          <w:bCs/>
          <w:lang w:val="en-US"/>
        </w:rPr>
        <w:t>ého objektu, tiež čiarkovaná čiara</w:t>
      </w:r>
      <w:r w:rsidR="00227ADD">
        <w:rPr>
          <w:lang w:val="en-US"/>
        </w:rPr>
        <w:t xml:space="preserve"> &lt;&lt;instantiates&gt;&gt;</w:t>
      </w:r>
    </w:p>
    <w:p w14:paraId="74D5A45F" w14:textId="0F295D64" w:rsidR="00227ADD" w:rsidRDefault="00227ADD" w:rsidP="004D22A3">
      <w:pPr>
        <w:spacing w:after="0" w:line="240" w:lineRule="auto"/>
        <w:rPr>
          <w:lang w:val="en-US"/>
        </w:rPr>
      </w:pPr>
      <w:r>
        <w:rPr>
          <w:lang w:val="en-US"/>
        </w:rPr>
        <w:t>- metóda pri učebni + pridaj_vybavenie (napr. učebnňa, pridaj si projektor o počtu 2)</w:t>
      </w:r>
    </w:p>
    <w:p w14:paraId="50294D25" w14:textId="48DE67BD" w:rsidR="00A25BB2" w:rsidRDefault="00A25BB2" w:rsidP="004D22A3">
      <w:pPr>
        <w:spacing w:after="0" w:line="240" w:lineRule="auto"/>
        <w:rPr>
          <w:b/>
          <w:bCs/>
          <w:lang w:val="en-US"/>
        </w:rPr>
      </w:pPr>
      <w:r>
        <w:rPr>
          <w:lang w:val="en-US"/>
        </w:rPr>
        <w:t xml:space="preserve">- pri metódach má byť zápis bez </w:t>
      </w:r>
      <w:r w:rsidRPr="00A25BB2">
        <w:rPr>
          <w:b/>
          <w:bCs/>
          <w:lang w:val="en-US"/>
        </w:rPr>
        <w:t>interpunkcie</w:t>
      </w:r>
    </w:p>
    <w:p w14:paraId="31E5E6EB" w14:textId="54B121F2" w:rsidR="002E407A" w:rsidRPr="002E407A" w:rsidRDefault="002E407A" w:rsidP="004D22A3">
      <w:pPr>
        <w:spacing w:after="0" w:line="240" w:lineRule="auto"/>
      </w:pPr>
      <w:r>
        <w:rPr>
          <w:lang w:val="en-US"/>
        </w:rPr>
        <w:t xml:space="preserve">- pomenovať každý vzťah (nepomenované, lebo by sa menovalo ako trieda), ak nepomenovaný, musí byť jasný </w:t>
      </w:r>
    </w:p>
    <w:p w14:paraId="1F31295F" w14:textId="77777777" w:rsidR="00417441" w:rsidRDefault="008F2B40" w:rsidP="004D22A3">
      <w:pPr>
        <w:spacing w:after="0" w:line="240" w:lineRule="auto"/>
      </w:pPr>
      <w:r>
        <w:t>- ak ide o agregáciu, ak nepomenujeme, tak je to názov objektu, kt. je na druhej strane vzťahu</w:t>
      </w:r>
      <w:r w:rsidR="00417441">
        <w:t xml:space="preserve"> (alebo môžem napísať </w:t>
      </w:r>
    </w:p>
    <w:p w14:paraId="3FE22952" w14:textId="52CF8588" w:rsidR="00C3794A" w:rsidRDefault="00417441" w:rsidP="004D22A3">
      <w:pPr>
        <w:spacing w:after="0" w:line="240" w:lineRule="auto"/>
      </w:pPr>
      <w:r>
        <w:t xml:space="preserve">  agregovaný typ vybavenia)</w:t>
      </w:r>
    </w:p>
    <w:p w14:paraId="2207E38B" w14:textId="77777777" w:rsidR="008F2B40" w:rsidRDefault="008F2B40" w:rsidP="004D22A3">
      <w:pPr>
        <w:spacing w:after="0" w:line="240" w:lineRule="auto"/>
      </w:pPr>
    </w:p>
    <w:p w14:paraId="7EA7542C" w14:textId="73B7F81C" w:rsidR="002E407A" w:rsidRDefault="002E407A" w:rsidP="004D22A3">
      <w:pPr>
        <w:spacing w:after="0" w:line="240" w:lineRule="auto"/>
      </w:pPr>
      <w:r>
        <w:t>*      *  - n ku n</w:t>
      </w:r>
    </w:p>
    <w:p w14:paraId="578BD811" w14:textId="77777777" w:rsidR="00A25BB2" w:rsidRDefault="00A25BB2" w:rsidP="004D22A3">
      <w:pPr>
        <w:spacing w:after="0" w:line="240" w:lineRule="auto"/>
      </w:pPr>
    </w:p>
    <w:p w14:paraId="45929560" w14:textId="700FA90B" w:rsidR="00D63A75" w:rsidRDefault="00C3794A" w:rsidP="004D22A3">
      <w:pPr>
        <w:spacing w:after="0" w:line="240" w:lineRule="auto"/>
      </w:pPr>
      <w:r w:rsidRPr="00C3794A">
        <w:rPr>
          <w:b/>
          <w:bCs/>
        </w:rPr>
        <w:t>+edit</w:t>
      </w:r>
      <w:r>
        <w:t xml:space="preserve"> - metóda na editovanie všetkých atribútov</w:t>
      </w:r>
    </w:p>
    <w:p w14:paraId="04770B5A" w14:textId="05DDCE0C" w:rsidR="00D63A75" w:rsidRDefault="00D63A75" w:rsidP="004D22A3">
      <w:pPr>
        <w:spacing w:after="0" w:line="240" w:lineRule="auto"/>
      </w:pPr>
      <w:r>
        <w:lastRenderedPageBreak/>
        <w:t>- v učebni pod číslom je kapacita</w:t>
      </w:r>
    </w:p>
    <w:p w14:paraId="1D30F2C0" w14:textId="6E706FF8" w:rsidR="00D63A75" w:rsidRDefault="00D63A75" w:rsidP="004D22A3">
      <w:pPr>
        <w:spacing w:after="0" w:line="240" w:lineRule="auto"/>
      </w:pPr>
      <w:r>
        <w:t>- vo vybavení pod počtom je +edit</w:t>
      </w:r>
    </w:p>
    <w:p w14:paraId="5E69B5F7" w14:textId="63B75E1A" w:rsidR="00A25BB2" w:rsidRDefault="00A25BB2" w:rsidP="004D22A3">
      <w:pPr>
        <w:spacing w:after="0" w:line="240" w:lineRule="auto"/>
      </w:pPr>
      <w:r>
        <w:t>- pri zobraz je rozvrh a detail</w:t>
      </w:r>
    </w:p>
    <w:p w14:paraId="4F982E94" w14:textId="7C82D248" w:rsidR="002E407A" w:rsidRDefault="002E407A" w:rsidP="004D22A3">
      <w:pPr>
        <w:spacing w:after="0" w:line="240" w:lineRule="auto"/>
      </w:pPr>
      <w:r>
        <w:t>- pod predmetom je kód</w:t>
      </w:r>
    </w:p>
    <w:p w14:paraId="4A0506D8" w14:textId="77777777" w:rsidR="00B86041" w:rsidRDefault="00B86041" w:rsidP="004D22A3">
      <w:pPr>
        <w:spacing w:after="0" w:line="240" w:lineRule="auto"/>
      </w:pPr>
    </w:p>
    <w:p w14:paraId="70B2C033" w14:textId="3C8007B6" w:rsidR="00AA631C" w:rsidRDefault="00AA631C" w:rsidP="004D22A3">
      <w:pPr>
        <w:spacing w:after="0" w:line="240" w:lineRule="auto"/>
      </w:pPr>
      <w:r>
        <w:rPr>
          <w:noProof/>
        </w:rPr>
        <w:drawing>
          <wp:inline distT="0" distB="0" distL="0" distR="0" wp14:anchorId="16B49322" wp14:editId="6FF0EC60">
            <wp:extent cx="7199630" cy="6584315"/>
            <wp:effectExtent l="0" t="0" r="1270" b="6985"/>
            <wp:docPr id="189497208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72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65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052E" w14:textId="77777777" w:rsidR="00AA631C" w:rsidRDefault="00AA631C" w:rsidP="004D22A3">
      <w:pPr>
        <w:spacing w:after="0" w:line="240" w:lineRule="auto"/>
        <w:rPr>
          <w:b/>
          <w:bCs/>
          <w:sz w:val="28"/>
          <w:szCs w:val="28"/>
        </w:rPr>
      </w:pPr>
    </w:p>
    <w:p w14:paraId="5187105F" w14:textId="065BB7AD" w:rsidR="00AA631C" w:rsidRDefault="00AA631C" w:rsidP="004D22A3">
      <w:pPr>
        <w:spacing w:after="0" w:line="240" w:lineRule="auto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A21F26" wp14:editId="4295EA5A">
            <wp:extent cx="7199630" cy="6932295"/>
            <wp:effectExtent l="0" t="0" r="1270" b="1905"/>
            <wp:docPr id="142709916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99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693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D0EF" w14:textId="77777777" w:rsidR="00AA631C" w:rsidRDefault="00AA631C" w:rsidP="004D22A3">
      <w:pPr>
        <w:spacing w:after="0" w:line="240" w:lineRule="auto"/>
        <w:rPr>
          <w:b/>
          <w:bCs/>
          <w:sz w:val="28"/>
          <w:szCs w:val="28"/>
        </w:rPr>
      </w:pPr>
    </w:p>
    <w:p w14:paraId="05A73B1F" w14:textId="77777777" w:rsidR="00AA631C" w:rsidRDefault="00AA631C" w:rsidP="004D22A3">
      <w:pPr>
        <w:spacing w:after="0" w:line="240" w:lineRule="auto"/>
        <w:rPr>
          <w:b/>
          <w:bCs/>
          <w:sz w:val="28"/>
          <w:szCs w:val="28"/>
        </w:rPr>
      </w:pPr>
    </w:p>
    <w:p w14:paraId="6FEE0BF3" w14:textId="5B2716EC" w:rsidR="00B86041" w:rsidRPr="00B86041" w:rsidRDefault="00B86041" w:rsidP="004D22A3">
      <w:pPr>
        <w:spacing w:after="0" w:line="240" w:lineRule="auto"/>
        <w:rPr>
          <w:b/>
          <w:bCs/>
          <w:sz w:val="28"/>
          <w:szCs w:val="28"/>
        </w:rPr>
      </w:pPr>
      <w:r w:rsidRPr="00B86041">
        <w:rPr>
          <w:b/>
          <w:bCs/>
          <w:sz w:val="28"/>
          <w:szCs w:val="28"/>
        </w:rPr>
        <w:t xml:space="preserve">Diagram objektov </w:t>
      </w:r>
    </w:p>
    <w:p w14:paraId="02C0B54F" w14:textId="34F45723" w:rsidR="00B86041" w:rsidRDefault="00B86041" w:rsidP="004D22A3">
      <w:pPr>
        <w:spacing w:after="0" w:line="240" w:lineRule="auto"/>
      </w:pPr>
      <w:r>
        <w:t>- objekty o sebe vedia</w:t>
      </w:r>
    </w:p>
    <w:p w14:paraId="6FD74B51" w14:textId="5685C9DF" w:rsidR="009A6DF6" w:rsidRDefault="009A6DF6" w:rsidP="004D22A3">
      <w:pPr>
        <w:spacing w:after="0" w:line="240" w:lineRule="auto"/>
      </w:pPr>
      <w:r>
        <w:t>- robíme podľa diagramu tried</w:t>
      </w:r>
    </w:p>
    <w:p w14:paraId="05AEF46C" w14:textId="779847D6" w:rsidR="009A6DF6" w:rsidRDefault="009A6DF6" w:rsidP="004D22A3">
      <w:pPr>
        <w:spacing w:after="0" w:line="240" w:lineRule="auto"/>
      </w:pPr>
      <w:r>
        <w:t>- z každého objektu je iba 1 ukazateľ na jednu stranu a 1 na druhú</w:t>
      </w:r>
    </w:p>
    <w:p w14:paraId="768FA78D" w14:textId="77777777" w:rsidR="009A6DF6" w:rsidRDefault="009A6DF6" w:rsidP="004D22A3">
      <w:pPr>
        <w:spacing w:after="0" w:line="240" w:lineRule="auto"/>
        <w:rPr>
          <w:b/>
          <w:bCs/>
        </w:rPr>
      </w:pPr>
    </w:p>
    <w:p w14:paraId="7DDA287A" w14:textId="2808D993" w:rsidR="00B86041" w:rsidRDefault="00B86041" w:rsidP="004D22A3">
      <w:pPr>
        <w:spacing w:after="0" w:line="240" w:lineRule="auto"/>
      </w:pPr>
      <w:r w:rsidRPr="00B86041">
        <w:rPr>
          <w:b/>
          <w:bCs/>
        </w:rPr>
        <w:t>MAIN: 1</w:t>
      </w:r>
      <w:r>
        <w:t xml:space="preserve"> - prvá instancia triedy main, nemá atribúty</w:t>
      </w:r>
    </w:p>
    <w:p w14:paraId="468F5722" w14:textId="77777777" w:rsidR="009A6DF6" w:rsidRDefault="009A6DF6" w:rsidP="004D22A3">
      <w:pPr>
        <w:spacing w:after="0" w:line="240" w:lineRule="auto"/>
      </w:pPr>
    </w:p>
    <w:p w14:paraId="3E230729" w14:textId="23223816" w:rsidR="009A6DF6" w:rsidRDefault="009A6DF6" w:rsidP="004D22A3">
      <w:pPr>
        <w:spacing w:after="0" w:line="240" w:lineRule="auto"/>
      </w:pPr>
      <w:r>
        <w:t>- v učebni 2 máme iba 2krát tabuľu, v učebni 1 máme aj iné (musí byť zvlásť)</w:t>
      </w:r>
    </w:p>
    <w:p w14:paraId="7639EBFF" w14:textId="00AD9036" w:rsidR="009A6DF6" w:rsidRDefault="009A6DF6" w:rsidP="004D22A3">
      <w:pPr>
        <w:spacing w:after="0" w:line="240" w:lineRule="auto"/>
      </w:pPr>
      <w:r>
        <w:t>- Pepa aj učí aj garantuje, takže musíme rozslíšiť</w:t>
      </w:r>
    </w:p>
    <w:p w14:paraId="056B7F25" w14:textId="07B34CA8" w:rsidR="00001B64" w:rsidRDefault="00001B64" w:rsidP="004D22A3">
      <w:pPr>
        <w:spacing w:after="0" w:line="240" w:lineRule="auto"/>
      </w:pPr>
      <w:r>
        <w:t>- pracovníkov ku main by šlo spojiť do jednej čiary</w:t>
      </w:r>
    </w:p>
    <w:p w14:paraId="78141A6B" w14:textId="77777777" w:rsidR="00875713" w:rsidRDefault="00875713" w:rsidP="004D22A3">
      <w:pPr>
        <w:spacing w:after="0" w:line="240" w:lineRule="auto"/>
      </w:pPr>
    </w:p>
    <w:p w14:paraId="48767F07" w14:textId="2C0CEDCC" w:rsidR="00875713" w:rsidRDefault="00875713" w:rsidP="004D22A3">
      <w:pPr>
        <w:spacing w:after="0" w:line="240" w:lineRule="auto"/>
      </w:pPr>
      <w:r>
        <w:t>- čiara nemá byť pod typ_vybavenia 1</w:t>
      </w:r>
    </w:p>
    <w:p w14:paraId="5DDAA216" w14:textId="101C53FB" w:rsidR="009A6DF6" w:rsidRDefault="009A6DF6" w:rsidP="004D22A3">
      <w:pPr>
        <w:spacing w:after="0" w:line="240" w:lineRule="auto"/>
      </w:pPr>
      <w:r>
        <w:t>- projektor, tabuľa</w:t>
      </w:r>
    </w:p>
    <w:p w14:paraId="25F58461" w14:textId="7556EF2B" w:rsidR="009A6DF6" w:rsidRDefault="009A6DF6" w:rsidP="004D22A3">
      <w:pPr>
        <w:spacing w:after="0" w:line="240" w:lineRule="auto"/>
      </w:pPr>
      <w:r>
        <w:t>- mená: Franta, Karel, Pepa - učia a Pepa aj garantuje, kontakt</w:t>
      </w:r>
    </w:p>
    <w:p w14:paraId="6A62D51E" w14:textId="77777777" w:rsidR="00AA631C" w:rsidRDefault="00AA631C" w:rsidP="004D22A3">
      <w:pPr>
        <w:spacing w:after="0" w:line="240" w:lineRule="auto"/>
      </w:pPr>
    </w:p>
    <w:p w14:paraId="70099AAE" w14:textId="09F1D989" w:rsidR="00AA631C" w:rsidRDefault="00AA631C" w:rsidP="004D22A3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1E331D23" wp14:editId="56FE9E99">
            <wp:extent cx="7199630" cy="6738620"/>
            <wp:effectExtent l="0" t="0" r="1270" b="5080"/>
            <wp:docPr id="1833993978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93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673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BA61" w14:textId="77777777" w:rsidR="00001B64" w:rsidRDefault="00001B64" w:rsidP="004D22A3">
      <w:pPr>
        <w:spacing w:after="0" w:line="240" w:lineRule="auto"/>
      </w:pPr>
    </w:p>
    <w:p w14:paraId="0FC529FF" w14:textId="387E02D6" w:rsidR="00001B64" w:rsidRPr="00690A2A" w:rsidRDefault="00001B64" w:rsidP="004D22A3">
      <w:pPr>
        <w:spacing w:after="0" w:line="240" w:lineRule="auto"/>
        <w:rPr>
          <w:b/>
          <w:bCs/>
        </w:rPr>
      </w:pPr>
      <w:r w:rsidRPr="00690A2A">
        <w:rPr>
          <w:b/>
          <w:bCs/>
        </w:rPr>
        <w:t>Priekupník s čajom</w:t>
      </w:r>
    </w:p>
    <w:p w14:paraId="14B93A8C" w14:textId="18163CE8" w:rsidR="00370B2A" w:rsidRDefault="00370B2A" w:rsidP="004D22A3">
      <w:pPr>
        <w:spacing w:after="0" w:line="240" w:lineRule="auto"/>
      </w:pPr>
      <w:r>
        <w:t>- priekupník je main</w:t>
      </w:r>
    </w:p>
    <w:p w14:paraId="205189F3" w14:textId="4306FEB8" w:rsidR="00370B2A" w:rsidRDefault="00370B2A" w:rsidP="004D22A3">
      <w:pPr>
        <w:spacing w:after="0" w:line="240" w:lineRule="auto"/>
      </w:pPr>
      <w:r>
        <w:t>- každá várka je od jednoho druhu čaju</w:t>
      </w:r>
    </w:p>
    <w:p w14:paraId="0527BDA9" w14:textId="77777777" w:rsidR="00001B64" w:rsidRDefault="00001B64" w:rsidP="004D22A3">
      <w:pPr>
        <w:spacing w:after="0" w:line="240" w:lineRule="auto"/>
      </w:pPr>
    </w:p>
    <w:p w14:paraId="00CA44C5" w14:textId="317B7EAD" w:rsidR="00001B64" w:rsidRDefault="00001B64" w:rsidP="004D22A3">
      <w:pPr>
        <w:spacing w:after="0" w:line="240" w:lineRule="auto"/>
      </w:pPr>
      <w:r>
        <w:t>- pod priekupníkom je vytvor_druh_čaju</w:t>
      </w:r>
    </w:p>
    <w:p w14:paraId="42A581B6" w14:textId="274C3B31" w:rsidR="00001B64" w:rsidRDefault="00001B64" w:rsidP="004D22A3">
      <w:pPr>
        <w:spacing w:after="0" w:line="240" w:lineRule="auto"/>
      </w:pPr>
      <w:r>
        <w:t>- v dodavateľovi je vytvor_várku</w:t>
      </w:r>
    </w:p>
    <w:p w14:paraId="53611B40" w14:textId="429A81F3" w:rsidR="00370B2A" w:rsidRDefault="00370B2A" w:rsidP="004D22A3">
      <w:pPr>
        <w:spacing w:after="0" w:line="240" w:lineRule="auto"/>
      </w:pPr>
      <w:r>
        <w:t>- v druh čaju je pridaj_várku a zobraz_várky</w:t>
      </w:r>
    </w:p>
    <w:p w14:paraId="64E3ACDD" w14:textId="57560E23" w:rsidR="00370B2A" w:rsidRDefault="00370B2A" w:rsidP="004D22A3">
      <w:pPr>
        <w:spacing w:after="0" w:line="240" w:lineRule="auto"/>
      </w:pPr>
      <w:r>
        <w:t>- vo várka je zostávajúce množstvo, dátum dodania, cena za kg, zľava, + zobraz, odober (množství), nastav_zlavu</w:t>
      </w:r>
    </w:p>
    <w:p w14:paraId="30C685BF" w14:textId="10593D0B" w:rsidR="00370B2A" w:rsidRDefault="00370B2A" w:rsidP="004D22A3">
      <w:pPr>
        <w:spacing w:after="0" w:line="240" w:lineRule="auto"/>
      </w:pPr>
      <w:r>
        <w:t>- objednávka položku, vytiskni</w:t>
      </w:r>
    </w:p>
    <w:p w14:paraId="4EA4AB19" w14:textId="1F2A34AD" w:rsidR="00370B2A" w:rsidRDefault="00370B2A" w:rsidP="004D22A3">
      <w:pPr>
        <w:spacing w:after="0" w:line="240" w:lineRule="auto"/>
      </w:pPr>
      <w:r>
        <w:t>- položka objednávky</w:t>
      </w:r>
    </w:p>
    <w:p w14:paraId="22F1D899" w14:textId="78BB0873" w:rsidR="00370B2A" w:rsidRDefault="00370B2A" w:rsidP="004D22A3">
      <w:pPr>
        <w:spacing w:after="0" w:line="240" w:lineRule="auto"/>
      </w:pPr>
      <w:r>
        <w:t>- zákaznik vytvor</w:t>
      </w:r>
    </w:p>
    <w:p w14:paraId="72AEE8F6" w14:textId="77777777" w:rsidR="00AA631C" w:rsidRDefault="00AA631C" w:rsidP="004D22A3">
      <w:pPr>
        <w:spacing w:after="0" w:line="240" w:lineRule="auto"/>
      </w:pPr>
    </w:p>
    <w:p w14:paraId="272E94D0" w14:textId="32B71769" w:rsidR="00AA631C" w:rsidRPr="009B6EEA" w:rsidRDefault="00AA631C" w:rsidP="004D22A3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3509ED8A" wp14:editId="7A00BD75">
            <wp:extent cx="7199630" cy="6644640"/>
            <wp:effectExtent l="0" t="0" r="1270" b="3810"/>
            <wp:docPr id="367497330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97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31C" w:rsidRPr="009B6EEA" w:rsidSect="004D22A3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30"/>
    <w:rsid w:val="00001B64"/>
    <w:rsid w:val="000E6630"/>
    <w:rsid w:val="00227ADD"/>
    <w:rsid w:val="002E407A"/>
    <w:rsid w:val="00370B2A"/>
    <w:rsid w:val="003E6723"/>
    <w:rsid w:val="00417441"/>
    <w:rsid w:val="00423ACE"/>
    <w:rsid w:val="004D22A3"/>
    <w:rsid w:val="004F5334"/>
    <w:rsid w:val="00690A2A"/>
    <w:rsid w:val="00875713"/>
    <w:rsid w:val="008F2B40"/>
    <w:rsid w:val="008F3D3B"/>
    <w:rsid w:val="009A6DF6"/>
    <w:rsid w:val="009B6EEA"/>
    <w:rsid w:val="00A25BB2"/>
    <w:rsid w:val="00AA631C"/>
    <w:rsid w:val="00B86041"/>
    <w:rsid w:val="00BE12DE"/>
    <w:rsid w:val="00C3794A"/>
    <w:rsid w:val="00C96048"/>
    <w:rsid w:val="00D63A75"/>
    <w:rsid w:val="00DC12A9"/>
    <w:rsid w:val="00F1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60F5F"/>
  <w15:chartTrackingRefBased/>
  <w15:docId w15:val="{440A6B15-DEC4-4976-BC24-4A8DA092B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customXml" Target="ink/ink4.xml"/><Relationship Id="rId19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kso\Documents\Vlastn&#233;%20&#353;abl&#243;ny%20bal&#237;ka%20Office\&#352;abl&#243;na%20s%20okrajmi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0T11:16:19.0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54 24575,'8'0'0,"21"0"0,18 0 0,14 0 0,10 0 0,9-4 0,5-2 0,-8 1 0,-4-4 0,-10 0 0,-12 1 0,-10 2 0,-7 3 0,-6 1 0,-3 1 0,-1 1 0,-5 0-8191</inkml:trace>
  <inkml:trace contextRef="#ctx0" brushRef="#br0" timeOffset="1049.93">840 4 24575,'-1'351'0,"3"392"0,2-596 0,6-1 0,42 212 0,-27-186 0,-21-145 0,0 1 0,-2-1 0,-3 51 0,2 31 0,-1-106-105,1-1 0,-1 1 0,1 0 0,-1 0 0,1-1 0,0 1 0,0-1 0,0 1 0,0-1 0,1 1 0,-1-1 0,3 3 0,7 6-6721</inkml:trace>
  <inkml:trace contextRef="#ctx0" brushRef="#br0" timeOffset="2967.59">27 2264 24575,'560'0'0,"-552"0"0,-1-1 0,0 1 0,0-2 0,0 1 0,0-1 0,0 0 0,0 0 0,0-1 0,-1 0 0,1 0 0,-1-1 0,0 0 0,0 0 0,0 0 0,7-7 0,-3 3 0,-3 4-80,1 0 0,0 1-1,0 0 1,0 0 0,0 1-1,0 0 1,0 0 0,1 1-1,-1 0 1,1 0 0,-1 1 0,1 0-1,-1 1 1,0 0 0,1 0-1,9 3 1,-1 2-6746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0T11:16:11.2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128 26 24575,'1509'-23'0,"-1133"20"-3,-228 4-1359,-126-1-5464</inkml:trace>
  <inkml:trace contextRef="#ctx0" brushRef="#br0" timeOffset="752.66">2209 0 24575,'2'64'0,"11"66"0,-2-37 0,-2 4 0,32 591 0,-42-620 0,2 10 0,-17 121 0,9-141-1365,5-35-5461</inkml:trace>
  <inkml:trace contextRef="#ctx0" brushRef="#br0" timeOffset="3157.03">76 102 24575,'0'917'0,"-1"-893"0,-2 0 0,-1 0 0,-14 44 0,9-32 0,-28 71-1365,34-89-5461</inkml:trace>
  <inkml:trace contextRef="#ctx0" brushRef="#br0" timeOffset="4348.22">1 1346 24575,'301'-1'0,"325"3"0,-410 10 0,98 1 0,440-13 0,-708-5-1365,-30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0T11:16:05.1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26 24575,'860'-13'0,"67"1"0,-96 12-1365,-809 0-5461</inkml:trace>
  <inkml:trace contextRef="#ctx0" brushRef="#br0" timeOffset="722.02">2746 1 24575,'0'1119'0,"-2"-1096"41,0 0 0,-8 33-1,-1 9-1527,10-54-5339</inkml:trace>
  <inkml:trace contextRef="#ctx0" brushRef="#br0" timeOffset="2739.8">1 103 24575,'0'1068'0,"0"-1064"-91,0 0 0,0 0 0,0 0 0,0 0 0,1 0 0,-1-1 0,1 1 0,0 0 0,0 0 0,0-1 0,1 1 0,-1 0 0,1-1 0,3 5 0,6 3-6735</inkml:trace>
  <inkml:trace contextRef="#ctx0" brushRef="#br0" timeOffset="3789.4">52 1245 24575,'310'22'0,"-180"-9"0,1022 28 0,-845-67 0,-41 1 0,125 24 80,-194 2-1525,-153-1-5381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0T11:15:29.0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839 3 24575,'156'-2'0,"164"4"0,-268 4 0,81 18 0,-27-3 0,37 0 0,-16-3 0,138 37 0,-16 6 0,-193-52 0,1-2 0,84 1 0,-15-9-1365,-104 1-5461</inkml:trace>
  <inkml:trace contextRef="#ctx0" brushRef="#br0" timeOffset="941.29">2820 230 24575,'0'1111'0,"-3"-1056"40,-2 0 0,-14 60-1,-3 26-1523,20-118-5342</inkml:trace>
  <inkml:trace contextRef="#ctx0" brushRef="#br0" timeOffset="18369.29">1753 1678 24575,'-2'5'0,"0"0"0,0 0 0,0 0 0,-1-1 0,0 1 0,0-1 0,0 0 0,0 1 0,-1-1 0,0-1 0,-7 7 0,-3 5 0,-16 16 0,21-23 0,1 1 0,0 0 0,0 0 0,1 0 0,0 1 0,-8 15 0,-43 80 0,6-11 0,33-46 0,16-38 0,-1 1 0,0-1 0,-1 0 0,0 0 0,-9 13 0,-13 17-1365,17-23-5461</inkml:trace>
  <inkml:trace contextRef="#ctx0" brushRef="#br0" timeOffset="20301.42">1830 1729 24575,'15'17'0,"1"2"0,-2 0 0,-1 0 0,0 1 0,18 40 0,0 0 0,0 10 0,-26-56 0,0-1 0,1 1 0,1-1 0,0 0 0,15 21 0,-16-27 8,0 1 1,-1 0-1,8 16 0,-2-2-1406,-2-8-5428</inkml:trace>
  <inkml:trace contextRef="#ctx0" brushRef="#br0" timeOffset="22031.17">1473 2160 24575,'510'0'0,"-506"0"-91,0 0 0,0 0 0,-1 0 0,1 0 0,0 1 0,0-1 0,0 1 0,0 0 0,-1 0 0,1 0 0,-1 1 0,1-1 0,-1 1 0,6 3 0,2 7-6735</inkml:trace>
  <inkml:trace contextRef="#ctx0" brushRef="#br0" timeOffset="23765.03">1830 2212 24575,'0'686'-1365,"0"-664"-5461</inkml:trace>
  <inkml:trace contextRef="#ctx0" brushRef="#br0" timeOffset="26087.97">1 2923 24575,'96'5'0,"170"30"0,-177-20 0,1-3 0,118 0 0,981-16 0,-634 6 0,434-2-1365,-967 0-5461</inkml:trace>
  <inkml:trace contextRef="#ctx0" brushRef="#br0" timeOffset="27607.99">102 2948 24575,'0'0'-8191</inkml:trace>
  <inkml:trace contextRef="#ctx0" brushRef="#br0" timeOffset="28251.69">102 2948 24575,'0'586'0,"4"-541"-1365,2-29-5461</inkml:trace>
  <inkml:trace contextRef="#ctx0" brushRef="#br0" timeOffset="30339.28">3557 2999 24575,'0'560'-1365,"0"-538"-5461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0T11:15:42.9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24575,'13'603'0,"-1"-181"0,-11-395 0,1 0 0,10 48 0,14 87 0,-20-109-234,-2 0 0,-4 54 0,0-85-429,0 0-6163</inkml:trace>
  <inkml:trace contextRef="#ctx0" brushRef="#br0" timeOffset="1241.48">76 1601 24575,'381'-15'0,"86"3"0,-298 14 0,79 11 0,18 0 0,34-14-1365,-278 1-5461</inkml:trace>
</inkml:ink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Šablóna s okrajmi</Template>
  <TotalTime>102</TotalTime>
  <Pages>5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mikso</dc:creator>
  <cp:keywords/>
  <dc:description/>
  <cp:lastModifiedBy>Lucia Miksová</cp:lastModifiedBy>
  <cp:revision>18</cp:revision>
  <dcterms:created xsi:type="dcterms:W3CDTF">2023-11-10T10:53:00Z</dcterms:created>
  <dcterms:modified xsi:type="dcterms:W3CDTF">2023-11-12T10:12:00Z</dcterms:modified>
</cp:coreProperties>
</file>