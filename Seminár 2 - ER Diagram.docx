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864387" w14:textId="0D921957" w:rsidR="00BE12DE" w:rsidRPr="00587642" w:rsidRDefault="00587642" w:rsidP="004D22A3">
      <w:pPr>
        <w:spacing w:after="0" w:line="240" w:lineRule="auto"/>
        <w:rPr>
          <w:b/>
          <w:bCs/>
          <w:sz w:val="28"/>
          <w:szCs w:val="28"/>
        </w:rPr>
      </w:pPr>
      <w:r w:rsidRPr="00587642">
        <w:rPr>
          <w:b/>
          <w:bCs/>
          <w:sz w:val="28"/>
          <w:szCs w:val="28"/>
        </w:rPr>
        <w:t>Seminár 2 - ER Diagram</w:t>
      </w:r>
    </w:p>
    <w:p w14:paraId="02241CD7" w14:textId="2859428E" w:rsidR="00910116" w:rsidRDefault="00910116" w:rsidP="004D22A3">
      <w:pPr>
        <w:spacing w:after="0" w:line="240" w:lineRule="auto"/>
      </w:pPr>
      <w:r>
        <w:t>- zaznamenáva entity a vzťahy medzi nimi</w:t>
      </w:r>
    </w:p>
    <w:p w14:paraId="57F8E4A0" w14:textId="14D5DB45" w:rsidR="00910116" w:rsidRDefault="00910116" w:rsidP="004D22A3">
      <w:pPr>
        <w:spacing w:after="0" w:line="240" w:lineRule="auto"/>
      </w:pPr>
      <w:r>
        <w:t xml:space="preserve">- entity majú </w:t>
      </w:r>
      <w:r w:rsidRPr="00910116">
        <w:rPr>
          <w:b/>
          <w:bCs/>
        </w:rPr>
        <w:t>atribúty</w:t>
      </w:r>
      <w:r>
        <w:t xml:space="preserve"> (1 vlastnosť musí byť vždy unikátna = </w:t>
      </w:r>
      <w:r w:rsidRPr="00910116">
        <w:rPr>
          <w:b/>
          <w:bCs/>
        </w:rPr>
        <w:t>primárny kľúč</w:t>
      </w:r>
      <w:r>
        <w:t>, žiadne entity ju nemajú rovnakú)</w:t>
      </w:r>
    </w:p>
    <w:p w14:paraId="330A0EB5" w14:textId="68778DDD" w:rsidR="00910116" w:rsidRDefault="00910116" w:rsidP="004D22A3">
      <w:pPr>
        <w:spacing w:after="0" w:line="240" w:lineRule="auto"/>
      </w:pPr>
      <w:r>
        <w:t>- má štruktúru</w:t>
      </w:r>
    </w:p>
    <w:p w14:paraId="4A6E8014" w14:textId="455CFC8A" w:rsidR="00910116" w:rsidRDefault="00910116" w:rsidP="004D22A3">
      <w:pPr>
        <w:spacing w:after="0" w:line="240" w:lineRule="auto"/>
      </w:pPr>
      <w:r>
        <w:t>- chceme, aby záznamy boli perzistenčné (pretrvávali)</w:t>
      </w:r>
    </w:p>
    <w:p w14:paraId="11FC17AC" w14:textId="77777777" w:rsidR="00910116" w:rsidRDefault="00910116" w:rsidP="004D22A3">
      <w:pPr>
        <w:spacing w:after="0" w:line="240" w:lineRule="auto"/>
      </w:pPr>
    </w:p>
    <w:p w14:paraId="15D672D7" w14:textId="79AF0C6E" w:rsidR="00910116" w:rsidRPr="004400FC" w:rsidRDefault="00910116" w:rsidP="004D22A3">
      <w:pPr>
        <w:spacing w:after="0" w:line="240" w:lineRule="auto"/>
        <w:rPr>
          <w:b/>
          <w:bCs/>
        </w:rPr>
      </w:pPr>
      <w:r w:rsidRPr="004400FC">
        <w:rPr>
          <w:b/>
          <w:bCs/>
        </w:rPr>
        <w:t>19. Učebny/Lecture rooms</w:t>
      </w:r>
    </w:p>
    <w:p w14:paraId="0E5E21F1" w14:textId="5604119C" w:rsidR="00910116" w:rsidRDefault="00910116" w:rsidP="004D22A3">
      <w:pPr>
        <w:spacing w:after="0" w:line="240" w:lineRule="auto"/>
      </w:pPr>
      <w:r>
        <w:t xml:space="preserve">- </w:t>
      </w:r>
      <w:r w:rsidRPr="004400FC">
        <w:rPr>
          <w:b/>
          <w:bCs/>
        </w:rPr>
        <w:t>entity</w:t>
      </w:r>
      <w:r>
        <w:t xml:space="preserve"> sú nadpisy jednotlivých okienok</w:t>
      </w:r>
      <w:r w:rsidR="00AE2770">
        <w:t xml:space="preserve"> (tzv. </w:t>
      </w:r>
      <w:r w:rsidR="00AE2770" w:rsidRPr="00AE2770">
        <w:rPr>
          <w:b/>
          <w:bCs/>
        </w:rPr>
        <w:t>entitné množiny</w:t>
      </w:r>
      <w:r w:rsidR="00AE2770">
        <w:t>)</w:t>
      </w:r>
    </w:p>
    <w:p w14:paraId="7797F175" w14:textId="46CAD4ED" w:rsidR="00910116" w:rsidRDefault="00910116" w:rsidP="004D22A3">
      <w:pPr>
        <w:spacing w:after="0" w:line="240" w:lineRule="auto"/>
      </w:pPr>
      <w:r>
        <w:t xml:space="preserve">- v okienkach </w:t>
      </w:r>
      <w:r w:rsidRPr="004400FC">
        <w:rPr>
          <w:b/>
          <w:bCs/>
          <w:lang w:val="en-US"/>
        </w:rPr>
        <w:t xml:space="preserve">&lt;&lt;PK&gt;&gt; = </w:t>
      </w:r>
      <w:r w:rsidRPr="004400FC">
        <w:rPr>
          <w:b/>
          <w:bCs/>
        </w:rPr>
        <w:t>primárny kľúč</w:t>
      </w:r>
      <w:r w:rsidR="00DC6801">
        <w:rPr>
          <w:b/>
          <w:bCs/>
        </w:rPr>
        <w:t xml:space="preserve">/ID </w:t>
      </w:r>
      <w:r>
        <w:t xml:space="preserve">a </w:t>
      </w:r>
      <w:r w:rsidRPr="004400FC">
        <w:rPr>
          <w:b/>
          <w:bCs/>
        </w:rPr>
        <w:t>atribúty</w:t>
      </w:r>
      <w:r>
        <w:t xml:space="preserve"> entít</w:t>
      </w:r>
    </w:p>
    <w:p w14:paraId="287A8FB1" w14:textId="748B544F" w:rsidR="00DC6801" w:rsidRDefault="00DC6801" w:rsidP="004D22A3">
      <w:pPr>
        <w:spacing w:after="0" w:line="240" w:lineRule="auto"/>
      </w:pPr>
      <w:r>
        <w:tab/>
      </w:r>
      <w:r w:rsidRPr="00DC6801">
        <w:rPr>
          <w:b/>
          <w:bCs/>
        </w:rPr>
        <w:t>ID</w:t>
      </w:r>
      <w:r>
        <w:t xml:space="preserve"> - identifikačné číslo (_skrátený názov)</w:t>
      </w:r>
    </w:p>
    <w:p w14:paraId="2D25C475" w14:textId="417F0D6B" w:rsidR="00DC6801" w:rsidRDefault="00DC6801" w:rsidP="004D22A3">
      <w:pPr>
        <w:spacing w:after="0" w:line="240" w:lineRule="auto"/>
      </w:pPr>
      <w:r>
        <w:tab/>
      </w:r>
      <w:r>
        <w:tab/>
        <w:t>- každá entita musí mať špecifické ID alebo primárny kľúč</w:t>
      </w:r>
    </w:p>
    <w:p w14:paraId="0C54349B" w14:textId="77777777" w:rsidR="004400FC" w:rsidRDefault="004400FC" w:rsidP="004D22A3">
      <w:pPr>
        <w:spacing w:after="0" w:line="240" w:lineRule="auto"/>
      </w:pPr>
    </w:p>
    <w:p w14:paraId="7096614F" w14:textId="7E2B7EA9" w:rsidR="004400FC" w:rsidRDefault="004400FC" w:rsidP="004D22A3">
      <w:pPr>
        <w:spacing w:after="0" w:line="240" w:lineRule="auto"/>
      </w:pPr>
      <w:r w:rsidRPr="004400FC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71207" wp14:editId="279CF56D">
                <wp:simplePos x="0" y="0"/>
                <wp:positionH relativeFrom="column">
                  <wp:posOffset>395733</wp:posOffset>
                </wp:positionH>
                <wp:positionV relativeFrom="paragraph">
                  <wp:posOffset>115951</wp:posOffset>
                </wp:positionV>
                <wp:extent cx="868680" cy="0"/>
                <wp:effectExtent l="0" t="0" r="0" b="0"/>
                <wp:wrapNone/>
                <wp:docPr id="1987981574" name="Rovná spojnic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686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233612" id="Rovná spojnica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.15pt,9.15pt" to="99.5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Pr="004400FC">
        <w:rPr>
          <w:b/>
          <w:bCs/>
        </w:rPr>
        <w:t>vzťah</w:t>
      </w:r>
      <w:r>
        <w:t xml:space="preserve"> </w:t>
      </w:r>
    </w:p>
    <w:p w14:paraId="0D8A647D" w14:textId="77777777" w:rsidR="004400FC" w:rsidRDefault="004400FC" w:rsidP="004D22A3">
      <w:pPr>
        <w:spacing w:after="0" w:line="240" w:lineRule="auto"/>
      </w:pPr>
    </w:p>
    <w:p w14:paraId="079E64D5" w14:textId="4F39B6F3" w:rsidR="004400FC" w:rsidRDefault="004400FC" w:rsidP="004D22A3">
      <w:pPr>
        <w:spacing w:after="0" w:line="240" w:lineRule="auto"/>
      </w:pPr>
      <w:r w:rsidRPr="004400FC">
        <w:rPr>
          <w:b/>
          <w:bCs/>
        </w:rPr>
        <w:t>kardinalita vzťahov</w:t>
      </w:r>
      <w:r>
        <w:t xml:space="preserve"> - rozsah, koľko entít z tejto množiny môže byť vo vzťahu k 1 entite</w:t>
      </w:r>
      <w:r w:rsidR="00AE2770">
        <w:t xml:space="preserve"> inej</w:t>
      </w:r>
      <w:r>
        <w:t xml:space="preserve"> množiny</w:t>
      </w:r>
    </w:p>
    <w:p w14:paraId="762BF744" w14:textId="2D341238" w:rsidR="004400FC" w:rsidRDefault="004400FC" w:rsidP="004D22A3">
      <w:pPr>
        <w:spacing w:after="0" w:line="240" w:lineRule="auto"/>
      </w:pPr>
      <w:r>
        <w:tab/>
      </w:r>
      <w:r>
        <w:tab/>
        <w:t xml:space="preserve">       - </w:t>
      </w:r>
      <w:r>
        <w:t>ku každej položke bude počet, v koľko instanciách sa vyskytuje</w:t>
      </w:r>
    </w:p>
    <w:p w14:paraId="043D3D86" w14:textId="162FFB36" w:rsidR="004400FC" w:rsidRDefault="004400FC" w:rsidP="004D22A3">
      <w:pPr>
        <w:spacing w:after="0" w:line="240" w:lineRule="auto"/>
      </w:pPr>
      <w:r>
        <w:tab/>
      </w:r>
      <w:r w:rsidRPr="004400FC">
        <w:rPr>
          <w:b/>
          <w:bCs/>
        </w:rPr>
        <w:t>číslo</w:t>
      </w:r>
      <w:r>
        <w:t xml:space="preserve"> - 0,,n (0 až n), 1 al. 0,,1 (0 alebo 1)</w:t>
      </w:r>
      <w:r w:rsidR="003E3A81">
        <w:t>...</w:t>
      </w:r>
    </w:p>
    <w:p w14:paraId="2A670879" w14:textId="43867D73" w:rsidR="00DC6801" w:rsidRDefault="00DC6801" w:rsidP="004D22A3">
      <w:pPr>
        <w:spacing w:after="0" w:line="240" w:lineRule="auto"/>
      </w:pPr>
      <w:r>
        <w:tab/>
        <w:t xml:space="preserve">         - napr. </w:t>
      </w:r>
      <w:r w:rsidRPr="00DC6801">
        <w:rPr>
          <w:b/>
          <w:bCs/>
        </w:rPr>
        <w:t>miestnosť</w:t>
      </w:r>
      <w:r>
        <w:t xml:space="preserve"> môže mať koľkokoľvek </w:t>
      </w:r>
      <w:r w:rsidRPr="00DC6801">
        <w:rPr>
          <w:b/>
          <w:bCs/>
        </w:rPr>
        <w:t>vybavenia</w:t>
      </w:r>
      <w:r>
        <w:t xml:space="preserve"> - vybavenie môže byť v koľkokoľvek miestnostniach</w:t>
      </w:r>
    </w:p>
    <w:p w14:paraId="4A2B20F1" w14:textId="5274538E" w:rsidR="00DC6801" w:rsidRDefault="00DC6801" w:rsidP="004D22A3">
      <w:pPr>
        <w:spacing w:after="0" w:line="240" w:lineRule="auto"/>
      </w:pPr>
      <w:r>
        <w:tab/>
        <w:t xml:space="preserve">         - </w:t>
      </w:r>
      <w:r w:rsidRPr="00DC6801">
        <w:rPr>
          <w:b/>
          <w:bCs/>
        </w:rPr>
        <w:t>predmet</w:t>
      </w:r>
      <w:r>
        <w:t xml:space="preserve"> garantuje 1 </w:t>
      </w:r>
      <w:r w:rsidRPr="00DC6801">
        <w:rPr>
          <w:b/>
          <w:bCs/>
        </w:rPr>
        <w:t>pracovník</w:t>
      </w:r>
      <w:r>
        <w:t xml:space="preserve"> -  1 pracovník môže garantovať koľkokoľvek premetov</w:t>
      </w:r>
    </w:p>
    <w:p w14:paraId="36075EAC" w14:textId="4F46A345" w:rsidR="000F7233" w:rsidRDefault="000F7233" w:rsidP="004D22A3">
      <w:pPr>
        <w:spacing w:after="0" w:line="240" w:lineRule="auto"/>
      </w:pPr>
      <w:r>
        <w:tab/>
        <w:t xml:space="preserve">         - </w:t>
      </w:r>
      <w:r w:rsidRPr="000F7233">
        <w:rPr>
          <w:b/>
          <w:bCs/>
        </w:rPr>
        <w:t>pracovník</w:t>
      </w:r>
      <w:r>
        <w:t xml:space="preserve"> môže vytvoriť koľkokoľvek </w:t>
      </w:r>
      <w:r w:rsidRPr="000F7233">
        <w:rPr>
          <w:b/>
          <w:bCs/>
        </w:rPr>
        <w:t>akcií</w:t>
      </w:r>
      <w:r>
        <w:t xml:space="preserve"> - akciu iba 1 pracovník</w:t>
      </w:r>
    </w:p>
    <w:p w14:paraId="450F82F7" w14:textId="79D07D4E" w:rsidR="00D90D1E" w:rsidRDefault="00D90D1E" w:rsidP="004D22A3">
      <w:pPr>
        <w:spacing w:after="0" w:line="240" w:lineRule="auto"/>
      </w:pPr>
      <w:r>
        <w:tab/>
        <w:t xml:space="preserve">        - </w:t>
      </w:r>
      <w:r w:rsidRPr="00D90D1E">
        <w:rPr>
          <w:b/>
          <w:bCs/>
        </w:rPr>
        <w:t>rezervácie</w:t>
      </w:r>
      <w:r>
        <w:t xml:space="preserve"> spravuje 1 </w:t>
      </w:r>
      <w:r w:rsidRPr="00D90D1E">
        <w:rPr>
          <w:b/>
          <w:bCs/>
        </w:rPr>
        <w:t>pracovník</w:t>
      </w:r>
      <w:r>
        <w:t xml:space="preserve"> - pracovník spravuje iba rezervácie, kt. vytvoril</w:t>
      </w:r>
    </w:p>
    <w:p w14:paraId="70CAC545" w14:textId="126335F2" w:rsidR="004400FC" w:rsidRDefault="004400FC" w:rsidP="004D22A3">
      <w:pPr>
        <w:spacing w:after="0" w:line="240" w:lineRule="auto"/>
      </w:pPr>
    </w:p>
    <w:p w14:paraId="7A52431D" w14:textId="5BF25722" w:rsidR="006857C0" w:rsidRDefault="006857C0" w:rsidP="004D22A3">
      <w:pPr>
        <w:spacing w:after="0" w:line="240" w:lineRule="auto"/>
      </w:pPr>
      <w:r>
        <w:rPr>
          <w:b/>
          <w:bCs/>
        </w:rPr>
        <w:t>A</w:t>
      </w:r>
      <w:r w:rsidR="004400FC" w:rsidRPr="00AE2770">
        <w:rPr>
          <w:b/>
          <w:bCs/>
        </w:rPr>
        <w:t>tribúty vzťahu</w:t>
      </w:r>
      <w:r w:rsidR="004400FC">
        <w:t xml:space="preserve"> </w:t>
      </w:r>
    </w:p>
    <w:p w14:paraId="22EE612F" w14:textId="7B058A31" w:rsidR="004400FC" w:rsidRDefault="006857C0" w:rsidP="004D22A3">
      <w:pPr>
        <w:spacing w:after="0" w:line="240" w:lineRule="auto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3AE78ACB" wp14:editId="6A15C250">
            <wp:simplePos x="0" y="0"/>
            <wp:positionH relativeFrom="margin">
              <wp:posOffset>4070758</wp:posOffset>
            </wp:positionH>
            <wp:positionV relativeFrom="paragraph">
              <wp:posOffset>25868</wp:posOffset>
            </wp:positionV>
            <wp:extent cx="3123768" cy="2719137"/>
            <wp:effectExtent l="0" t="0" r="635" b="5080"/>
            <wp:wrapNone/>
            <wp:docPr id="129298363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983633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35" t="2441" r="4486" b="4403"/>
                    <a:stretch/>
                  </pic:blipFill>
                  <pic:spPr bwMode="auto">
                    <a:xfrm>
                      <a:off x="0" y="0"/>
                      <a:ext cx="3128819" cy="2723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00FC">
        <w:t>- pridelenie drobných info k vzťahu</w:t>
      </w:r>
    </w:p>
    <w:p w14:paraId="5C03AEE8" w14:textId="43B99841" w:rsidR="004400FC" w:rsidRDefault="004400FC" w:rsidP="004D22A3">
      <w:pPr>
        <w:spacing w:after="0" w:line="240" w:lineRule="auto"/>
      </w:pPr>
      <w:r>
        <w:t>- používame pri n ku n</w:t>
      </w:r>
    </w:p>
    <w:p w14:paraId="5A6D2869" w14:textId="2F4B07E3" w:rsidR="00AE2770" w:rsidRDefault="00AE2770" w:rsidP="004D22A3">
      <w:pPr>
        <w:spacing w:after="0" w:line="240" w:lineRule="auto"/>
      </w:pPr>
      <w:r>
        <w:t>- môžme zapísať aj ako väzobnú množinu (ale čísla smeruj</w:t>
      </w:r>
      <w:r w:rsidR="00F92697">
        <w:t>ú</w:t>
      </w:r>
      <w:r>
        <w:t xml:space="preserve"> krížom)</w:t>
      </w:r>
      <w:r w:rsidR="006857C0">
        <w:t xml:space="preserve">   </w:t>
      </w:r>
    </w:p>
    <w:p w14:paraId="072439FF" w14:textId="77777777" w:rsidR="006857C0" w:rsidRDefault="006857C0" w:rsidP="004D22A3">
      <w:pPr>
        <w:spacing w:after="0" w:line="240" w:lineRule="auto"/>
      </w:pPr>
    </w:p>
    <w:p w14:paraId="6A1A20FE" w14:textId="77777777" w:rsidR="006857C0" w:rsidRDefault="006857C0" w:rsidP="004D22A3">
      <w:pPr>
        <w:spacing w:after="0" w:line="240" w:lineRule="auto"/>
      </w:pPr>
    </w:p>
    <w:p w14:paraId="05DF1026" w14:textId="77777777" w:rsidR="006857C0" w:rsidRDefault="006857C0" w:rsidP="004D22A3">
      <w:pPr>
        <w:spacing w:after="0" w:line="240" w:lineRule="auto"/>
      </w:pPr>
    </w:p>
    <w:p w14:paraId="64DD922A" w14:textId="77777777" w:rsidR="006857C0" w:rsidRDefault="006857C0" w:rsidP="004D22A3">
      <w:pPr>
        <w:spacing w:after="0" w:line="240" w:lineRule="auto"/>
      </w:pPr>
    </w:p>
    <w:p w14:paraId="65B0CB72" w14:textId="5C5FEED0" w:rsidR="00AE2770" w:rsidRDefault="00AE2770" w:rsidP="004D22A3">
      <w:pPr>
        <w:spacing w:after="0" w:line="240" w:lineRule="auto"/>
      </w:pPr>
      <w:r w:rsidRPr="00AE2770">
        <w:rPr>
          <w:b/>
          <w:bCs/>
        </w:rPr>
        <w:t>pracovník</w:t>
      </w:r>
      <w:r>
        <w:t xml:space="preserve"> - stačí jednoduchá info. o existenii človeka</w:t>
      </w:r>
    </w:p>
    <w:p w14:paraId="7C03F1AB" w14:textId="6650C0E5" w:rsidR="00D90D1E" w:rsidRDefault="00D90D1E" w:rsidP="004D22A3">
      <w:pPr>
        <w:spacing w:after="0" w:line="240" w:lineRule="auto"/>
      </w:pPr>
    </w:p>
    <w:p w14:paraId="4BEF0F00" w14:textId="773EBBB4" w:rsidR="00D90D1E" w:rsidRDefault="00907505" w:rsidP="004D22A3">
      <w:pPr>
        <w:spacing w:after="0" w:line="240" w:lineRule="auto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7C6A931" wp14:editId="687B7A39">
                <wp:simplePos x="0" y="0"/>
                <wp:positionH relativeFrom="column">
                  <wp:posOffset>1865390</wp:posOffset>
                </wp:positionH>
                <wp:positionV relativeFrom="paragraph">
                  <wp:posOffset>110727</wp:posOffset>
                </wp:positionV>
                <wp:extent cx="193320" cy="117360"/>
                <wp:effectExtent l="38100" t="38100" r="35560" b="35560"/>
                <wp:wrapNone/>
                <wp:docPr id="52882542" name="Písanie rukou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193320" cy="117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DA730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ísanie rukou 11" o:spid="_x0000_s1026" type="#_x0000_t75" style="position:absolute;margin-left:146.55pt;margin-top:8.35pt;width:15.9pt;height:9.9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">
                <v:imagedata r:id="rId6" o:title=""/>
              </v:shape>
            </w:pict>
          </mc:Fallback>
        </mc:AlternateContent>
      </w:r>
      <w:r w:rsidR="00D90D1E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4DCFDC" wp14:editId="3C50F5EE">
                <wp:simplePos x="0" y="0"/>
                <wp:positionH relativeFrom="column">
                  <wp:posOffset>1169156</wp:posOffset>
                </wp:positionH>
                <wp:positionV relativeFrom="paragraph">
                  <wp:posOffset>116884</wp:posOffset>
                </wp:positionV>
                <wp:extent cx="695320" cy="2544"/>
                <wp:effectExtent l="0" t="0" r="29210" b="35560"/>
                <wp:wrapNone/>
                <wp:docPr id="2143074466" name="Rovná spojnic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5320" cy="25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4E7FD4" id="Rovná spojnica 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2.05pt,9.2pt" to="146.8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" strokecolor="black [3200]" strokeweight=".5pt">
                <v:stroke joinstyle="miter"/>
              </v:line>
            </w:pict>
          </mc:Fallback>
        </mc:AlternateContent>
      </w:r>
      <w:r w:rsidR="00D90D1E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134902A" wp14:editId="7376EA4D">
                <wp:simplePos x="0" y="0"/>
                <wp:positionH relativeFrom="column">
                  <wp:posOffset>1866796</wp:posOffset>
                </wp:positionH>
                <wp:positionV relativeFrom="paragraph">
                  <wp:posOffset>32837</wp:posOffset>
                </wp:positionV>
                <wp:extent cx="189360" cy="73800"/>
                <wp:effectExtent l="38100" t="38100" r="39370" b="40640"/>
                <wp:wrapNone/>
                <wp:docPr id="1126735248" name="Písanie rukou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9360" cy="7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885096" id="Písanie rukou 6" o:spid="_x0000_s1026" type="#_x0000_t75" style="position:absolute;margin-left:146.65pt;margin-top:2.25pt;width:15.6pt;height:6.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">
                <v:imagedata r:id="rId8" o:title=""/>
              </v:shape>
            </w:pict>
          </mc:Fallback>
        </mc:AlternateContent>
      </w:r>
      <w:r w:rsidR="00D90D1E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B826775" wp14:editId="26B4A7DE">
                <wp:simplePos x="0" y="0"/>
                <wp:positionH relativeFrom="column">
                  <wp:posOffset>2050756</wp:posOffset>
                </wp:positionH>
                <wp:positionV relativeFrom="paragraph">
                  <wp:posOffset>112757</wp:posOffset>
                </wp:positionV>
                <wp:extent cx="12240" cy="9000"/>
                <wp:effectExtent l="38100" t="38100" r="45085" b="48260"/>
                <wp:wrapNone/>
                <wp:docPr id="1953228924" name="Písanie rukou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22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5E7737" id="Písanie rukou 5" o:spid="_x0000_s1026" type="#_x0000_t75" style="position:absolute;margin-left:161.15pt;margin-top:8.55pt;width:1.65pt;height:1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">
                <v:imagedata r:id="rId10" o:title=""/>
              </v:shape>
            </w:pict>
          </mc:Fallback>
        </mc:AlternateContent>
      </w:r>
      <w:r w:rsidR="00D90D1E"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141BA532" wp14:editId="08AABA43">
                <wp:simplePos x="0" y="0"/>
                <wp:positionH relativeFrom="column">
                  <wp:posOffset>1867556</wp:posOffset>
                </wp:positionH>
                <wp:positionV relativeFrom="paragraph">
                  <wp:posOffset>27233</wp:posOffset>
                </wp:positionV>
                <wp:extent cx="3960" cy="196920"/>
                <wp:effectExtent l="38100" t="38100" r="34290" b="31750"/>
                <wp:wrapNone/>
                <wp:docPr id="1695705771" name="Písanie rukou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960" cy="19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EE77F" id="Písanie rukou 2" o:spid="_x0000_s1026" type="#_x0000_t75" style="position:absolute;margin-left:146.7pt;margin-top:1.8pt;width:1pt;height:16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">
                <v:imagedata r:id="rId12" o:title=""/>
              </v:shape>
            </w:pict>
          </mc:Fallback>
        </mc:AlternateContent>
      </w:r>
      <w:r w:rsidR="00D90D1E">
        <w:t xml:space="preserve">vzťah špecializácie </w:t>
      </w:r>
    </w:p>
    <w:p w14:paraId="0A022E42" w14:textId="592D3926" w:rsidR="00907505" w:rsidRDefault="00907505" w:rsidP="004D22A3">
      <w:pPr>
        <w:spacing w:after="0" w:line="240" w:lineRule="auto"/>
      </w:pPr>
    </w:p>
    <w:p w14:paraId="015DD48E" w14:textId="77777777" w:rsidR="006857C0" w:rsidRDefault="006857C0" w:rsidP="004D22A3">
      <w:pPr>
        <w:spacing w:after="0" w:line="240" w:lineRule="auto"/>
      </w:pPr>
    </w:p>
    <w:p w14:paraId="0494091A" w14:textId="77777777" w:rsidR="006857C0" w:rsidRDefault="006857C0" w:rsidP="004D22A3">
      <w:pPr>
        <w:spacing w:after="0" w:line="240" w:lineRule="auto"/>
      </w:pPr>
    </w:p>
    <w:p w14:paraId="74270B75" w14:textId="4DDEFF73" w:rsidR="006857C0" w:rsidRDefault="006857C0" w:rsidP="004D22A3">
      <w:pPr>
        <w:spacing w:after="0" w:line="240" w:lineRule="auto"/>
      </w:pPr>
      <w:r>
        <w:rPr>
          <w:noProof/>
        </w:rPr>
        <w:drawing>
          <wp:inline distT="0" distB="0" distL="0" distR="0" wp14:anchorId="4D052D83" wp14:editId="69389694">
            <wp:extent cx="4186989" cy="4066970"/>
            <wp:effectExtent l="0" t="0" r="4445" b="0"/>
            <wp:docPr id="25555334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553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05795" cy="408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E5539" w14:textId="6E20E9AD" w:rsidR="00907505" w:rsidRPr="00907505" w:rsidRDefault="00907505" w:rsidP="004D22A3">
      <w:pPr>
        <w:spacing w:after="0" w:line="240" w:lineRule="auto"/>
        <w:rPr>
          <w:b/>
          <w:bCs/>
        </w:rPr>
      </w:pPr>
      <w:r w:rsidRPr="00907505">
        <w:rPr>
          <w:b/>
          <w:bCs/>
        </w:rPr>
        <w:lastRenderedPageBreak/>
        <w:t>43. Distribútor čaju</w:t>
      </w:r>
    </w:p>
    <w:p w14:paraId="57658F43" w14:textId="376F744F" w:rsidR="00907505" w:rsidRDefault="00907505" w:rsidP="004D22A3">
      <w:pPr>
        <w:spacing w:after="0" w:line="240" w:lineRule="auto"/>
        <w:rPr>
          <w:lang w:val="en-US"/>
        </w:rPr>
      </w:pPr>
      <w:r w:rsidRPr="00907505">
        <w:rPr>
          <w:b/>
          <w:bCs/>
          <w:lang w:val="en-US"/>
        </w:rPr>
        <w:t>&lt;&lt;D&gt;&gt;</w:t>
      </w:r>
      <w:r>
        <w:rPr>
          <w:lang w:val="en-US"/>
        </w:rPr>
        <w:t xml:space="preserve"> - efekt</w:t>
      </w:r>
    </w:p>
    <w:p w14:paraId="440B8FA2" w14:textId="3BFC74EF" w:rsidR="00907505" w:rsidRPr="00907505" w:rsidRDefault="00907505" w:rsidP="004D22A3">
      <w:pPr>
        <w:spacing w:after="0" w:line="240" w:lineRule="auto"/>
      </w:pPr>
      <w:r w:rsidRPr="00907505">
        <w:rPr>
          <w:b/>
          <w:bCs/>
          <w:lang w:val="en-US"/>
        </w:rPr>
        <w:t>&lt;&lt;WEAK&gt;&gt;</w:t>
      </w:r>
      <w:r>
        <w:rPr>
          <w:lang w:val="en-US"/>
        </w:rPr>
        <w:t xml:space="preserve"> - entita nemôže bez dodávateľa existovať (ak zanikne, zanikde aj entita = várka)</w:t>
      </w:r>
    </w:p>
    <w:p w14:paraId="7568A5F2" w14:textId="77777777" w:rsidR="00907505" w:rsidRDefault="00907505" w:rsidP="004D22A3">
      <w:pPr>
        <w:spacing w:after="0" w:line="240" w:lineRule="auto"/>
        <w:rPr>
          <w:lang w:val="en-US"/>
        </w:rPr>
      </w:pPr>
    </w:p>
    <w:p w14:paraId="54497CD7" w14:textId="179B9003" w:rsidR="00907505" w:rsidRDefault="00907505" w:rsidP="004D22A3">
      <w:pPr>
        <w:spacing w:after="0" w:line="240" w:lineRule="auto"/>
        <w:rPr>
          <w:lang w:val="en-US"/>
        </w:rPr>
      </w:pPr>
      <w:r>
        <w:rPr>
          <w:lang w:val="en-US"/>
        </w:rPr>
        <w:t>- číslo je unikátne iba pre 1 dodávateľa</w:t>
      </w:r>
    </w:p>
    <w:p w14:paraId="3A69F2C3" w14:textId="73942EB7" w:rsidR="00907505" w:rsidRDefault="00336E08" w:rsidP="004D22A3">
      <w:pPr>
        <w:spacing w:after="0" w:line="240" w:lineRule="auto"/>
        <w:rPr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526795C" wp14:editId="6FE1B438">
                <wp:simplePos x="0" y="0"/>
                <wp:positionH relativeFrom="column">
                  <wp:posOffset>2227087</wp:posOffset>
                </wp:positionH>
                <wp:positionV relativeFrom="paragraph">
                  <wp:posOffset>138914</wp:posOffset>
                </wp:positionV>
                <wp:extent cx="565744" cy="460489"/>
                <wp:effectExtent l="0" t="0" r="25400" b="15875"/>
                <wp:wrapNone/>
                <wp:docPr id="422101703" name="Obdĺžni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44" cy="460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AE2DF28" id="Obdĺžnik 12" o:spid="_x0000_s1026" style="position:absolute;margin-left:175.35pt;margin-top:10.95pt;width:44.55pt;height:36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" fillcolor="white [3201]" strokecolor="black [3200]" strokeweight="1pt"/>
            </w:pict>
          </mc:Fallback>
        </mc:AlternateContent>
      </w:r>
    </w:p>
    <w:p w14:paraId="576819C0" w14:textId="663B0F56" w:rsidR="00907505" w:rsidRDefault="00336E08" w:rsidP="004D22A3">
      <w:pPr>
        <w:spacing w:after="0" w:line="240" w:lineRule="auto"/>
        <w:rPr>
          <w:b/>
          <w:bCs/>
          <w:lang w:val="en-US"/>
        </w:rPr>
      </w:pPr>
      <w:r w:rsidRPr="00336E08">
        <w:rPr>
          <w:b/>
          <w:bCs/>
          <w:lang w:val="en-US"/>
        </w:rPr>
        <w:t xml:space="preserve">väzba na tú samú množinu </w:t>
      </w:r>
    </w:p>
    <w:p w14:paraId="6B243CD4" w14:textId="02C84717" w:rsidR="00336E08" w:rsidRDefault="00336E08" w:rsidP="004D22A3">
      <w:pPr>
        <w:spacing w:after="0" w:line="240" w:lineRule="auto"/>
        <w:rPr>
          <w:b/>
          <w:bCs/>
          <w:lang w:val="en-US"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D230742" wp14:editId="3412B7CA">
                <wp:simplePos x="0" y="0"/>
                <wp:positionH relativeFrom="column">
                  <wp:posOffset>1833478</wp:posOffset>
                </wp:positionH>
                <wp:positionV relativeFrom="paragraph">
                  <wp:posOffset>9525</wp:posOffset>
                </wp:positionV>
                <wp:extent cx="565744" cy="460489"/>
                <wp:effectExtent l="0" t="0" r="25400" b="15875"/>
                <wp:wrapNone/>
                <wp:docPr id="283466465" name="Obdĺžnik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744" cy="46048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4CB0EB1" id="Obdĺžnik 12" o:spid="_x0000_s1026" style="position:absolute;margin-left:144.35pt;margin-top:.75pt;width:44.55pt;height:36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" fillcolor="white [3201]" strokecolor="black [3200]" strokeweight="1pt"/>
            </w:pict>
          </mc:Fallback>
        </mc:AlternateContent>
      </w:r>
    </w:p>
    <w:p w14:paraId="4244CF4D" w14:textId="77777777" w:rsidR="00336E08" w:rsidRPr="00336E08" w:rsidRDefault="00336E08" w:rsidP="004D22A3">
      <w:pPr>
        <w:spacing w:after="0" w:line="240" w:lineRule="auto"/>
        <w:rPr>
          <w:b/>
          <w:bCs/>
          <w:lang w:val="en-US"/>
        </w:rPr>
      </w:pPr>
    </w:p>
    <w:p w14:paraId="31E57EFF" w14:textId="62D989D7" w:rsidR="00336E08" w:rsidRDefault="00336E08" w:rsidP="004D22A3">
      <w:pPr>
        <w:spacing w:after="0" w:line="240" w:lineRule="auto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 xml:space="preserve">- </w:t>
      </w:r>
      <w:r w:rsidRPr="00336E08">
        <w:rPr>
          <w:b/>
          <w:bCs/>
          <w:lang w:val="en-US"/>
        </w:rPr>
        <w:t>oblasť</w:t>
      </w:r>
      <w:r>
        <w:rPr>
          <w:lang w:val="en-US"/>
        </w:rPr>
        <w:t xml:space="preserve"> je súčasťou viac </w:t>
      </w:r>
      <w:r w:rsidRPr="00336E08">
        <w:rPr>
          <w:b/>
          <w:bCs/>
          <w:lang w:val="en-US"/>
        </w:rPr>
        <w:t>zemí</w:t>
      </w:r>
      <w:r>
        <w:rPr>
          <w:lang w:val="en-US"/>
        </w:rPr>
        <w:t xml:space="preserve"> (ak neviem, dám n) - v 1 zemi je viac oblastí</w:t>
      </w:r>
    </w:p>
    <w:p w14:paraId="1C3B0EBB" w14:textId="77777777" w:rsidR="00336E08" w:rsidRDefault="00336E08" w:rsidP="004D22A3">
      <w:pPr>
        <w:spacing w:after="0" w:line="240" w:lineRule="auto"/>
        <w:rPr>
          <w:lang w:val="en-US"/>
        </w:rPr>
      </w:pPr>
    </w:p>
    <w:p w14:paraId="3C36C81E" w14:textId="4DE020EE" w:rsidR="00336E08" w:rsidRDefault="000647AA" w:rsidP="004D22A3">
      <w:pPr>
        <w:spacing w:after="0" w:line="240" w:lineRule="auto"/>
        <w:rPr>
          <w:lang w:val="en-US"/>
        </w:rPr>
      </w:pPr>
      <w:r w:rsidRPr="000647AA">
        <w:rPr>
          <w:b/>
          <w:bCs/>
          <w:lang w:val="en-US"/>
        </w:rPr>
        <w:t>redundantné vzťahy</w:t>
      </w:r>
      <w:r>
        <w:rPr>
          <w:lang w:val="en-US"/>
        </w:rPr>
        <w:t xml:space="preserve"> - vzťahy naviac (nemali by byť)</w:t>
      </w:r>
    </w:p>
    <w:p w14:paraId="341E5491" w14:textId="77777777" w:rsidR="00907505" w:rsidRDefault="00907505" w:rsidP="004D22A3">
      <w:pPr>
        <w:spacing w:after="0" w:line="240" w:lineRule="auto"/>
        <w:rPr>
          <w:lang w:val="en-US"/>
        </w:rPr>
      </w:pPr>
    </w:p>
    <w:p w14:paraId="1177146B" w14:textId="5EF1B5CF" w:rsidR="00907505" w:rsidRPr="00907505" w:rsidRDefault="006857C0" w:rsidP="004D22A3">
      <w:pPr>
        <w:spacing w:after="0" w:line="240" w:lineRule="auto"/>
      </w:pPr>
      <w:r>
        <w:rPr>
          <w:noProof/>
        </w:rPr>
        <w:drawing>
          <wp:inline distT="0" distB="0" distL="0" distR="0" wp14:anchorId="79D8B517" wp14:editId="44FE47D0">
            <wp:extent cx="4114800" cy="4418928"/>
            <wp:effectExtent l="0" t="0" r="0" b="1270"/>
            <wp:docPr id="1881824263" name="Obrázo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8242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113" cy="4428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9374C" w14:textId="71B8969A" w:rsidR="00AE2770" w:rsidRDefault="00AE2770" w:rsidP="004D22A3">
      <w:pPr>
        <w:spacing w:after="0" w:line="240" w:lineRule="auto"/>
      </w:pPr>
    </w:p>
    <w:p w14:paraId="19E3C7AB" w14:textId="1F9851F1" w:rsidR="00DC6801" w:rsidRDefault="00DC6801" w:rsidP="004D22A3">
      <w:pPr>
        <w:spacing w:after="0" w:line="240" w:lineRule="auto"/>
      </w:pPr>
    </w:p>
    <w:p w14:paraId="6F4491CC" w14:textId="77777777" w:rsidR="00DC6801" w:rsidRDefault="00DC6801" w:rsidP="004D22A3">
      <w:pPr>
        <w:spacing w:after="0" w:line="240" w:lineRule="auto"/>
      </w:pPr>
    </w:p>
    <w:p w14:paraId="31AEAADD" w14:textId="77777777" w:rsidR="00DC6801" w:rsidRDefault="00DC6801" w:rsidP="004D22A3">
      <w:pPr>
        <w:spacing w:after="0" w:line="240" w:lineRule="auto"/>
      </w:pPr>
    </w:p>
    <w:p w14:paraId="17A7A96C" w14:textId="77777777" w:rsidR="00DC6801" w:rsidRDefault="00DC6801" w:rsidP="004D22A3">
      <w:pPr>
        <w:spacing w:after="0" w:line="240" w:lineRule="auto"/>
      </w:pPr>
    </w:p>
    <w:p w14:paraId="72669E7B" w14:textId="77777777" w:rsidR="00AE2770" w:rsidRDefault="00AE2770" w:rsidP="004D22A3">
      <w:pPr>
        <w:spacing w:after="0" w:line="240" w:lineRule="auto"/>
      </w:pPr>
    </w:p>
    <w:p w14:paraId="12634CEF" w14:textId="293CEC92" w:rsidR="00910116" w:rsidRPr="00910116" w:rsidRDefault="00910116" w:rsidP="004D22A3">
      <w:pPr>
        <w:spacing w:after="0" w:line="240" w:lineRule="auto"/>
      </w:pPr>
    </w:p>
    <w:p w14:paraId="0071E83C" w14:textId="77777777" w:rsidR="00910116" w:rsidRDefault="00910116" w:rsidP="004D22A3">
      <w:pPr>
        <w:spacing w:after="0" w:line="240" w:lineRule="auto"/>
      </w:pPr>
    </w:p>
    <w:sectPr w:rsidR="00910116" w:rsidSect="004D22A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3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642"/>
    <w:rsid w:val="000647AA"/>
    <w:rsid w:val="000F7233"/>
    <w:rsid w:val="00336E08"/>
    <w:rsid w:val="003E3A81"/>
    <w:rsid w:val="004400FC"/>
    <w:rsid w:val="004D22A3"/>
    <w:rsid w:val="00587642"/>
    <w:rsid w:val="006857C0"/>
    <w:rsid w:val="00907505"/>
    <w:rsid w:val="00910116"/>
    <w:rsid w:val="00AE2770"/>
    <w:rsid w:val="00BE12DE"/>
    <w:rsid w:val="00D90D1E"/>
    <w:rsid w:val="00DC6801"/>
    <w:rsid w:val="00F926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597D65"/>
  <w15:chartTrackingRefBased/>
  <w15:docId w15:val="{867EED62-DC97-42F6-89E8-73918585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3" Type="http://schemas.openxmlformats.org/officeDocument/2006/relationships/webSettings" Target="webSettings.xml"/><Relationship Id="rId7" Type="http://schemas.openxmlformats.org/officeDocument/2006/relationships/customXml" Target="ink/ink2.xml"/><Relationship Id="rId12" Type="http://schemas.openxmlformats.org/officeDocument/2006/relationships/image" Target="media/image5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customXml" Target="ink/ink4.xml"/><Relationship Id="rId5" Type="http://schemas.openxmlformats.org/officeDocument/2006/relationships/customXml" Target="ink/ink1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customXml" Target="ink/ink3.xml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kso\Documents\Vlastn&#233;%20&#353;abl&#243;ny%20bal&#237;ka%20Office\&#352;abl&#243;na%20s%20okrajmi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7T13:43:48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1 325 24575,'4'0'0,"0"-2"0,0 1 0,0 0 0,0-1 0,0 0 0,0 0 0,-1 0 0,5-3 0,13-7 0,-1 2 0,-1-1 0,0-1 0,-1-1 0,23-20 0,-16 12 0,31-19 0,-29 24 0,51-21 0,-49 24 0,19-7 0,-38 16 0,0 0 0,0-1 0,0-1 0,0 1 0,10-10 0,-17 13-151,0 0-1,-1 0 0,1 0 0,-1-1 1,0 1-1,0-1 0,1 0 1,0-3-1,0 1-6674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7T13:42:45.2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24575,'10'1'0,"0"1"0,-1 0 0,1 0 0,0 1 0,-1 0 0,0 1 0,0 0 0,11 6 0,35 14 0,-2-3 0,-41-15 0,0-1 0,1 0 0,0-1 0,17 3 0,11 9 0,-10-4 0,-4-1 0,-22-8 0,0-1 0,0 0 0,0 0 0,0-1 0,0 1 0,8 0 0,-7-2-16,0 1-1,0 1 0,0-1 0,0 1 1,-1 0-1,1 0 0,-1 1 0,1 0 1,-1 0-1,0 0 0,0 0 1,6 5-1,6 5-1131,-13-11-5678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7T13:42:41.78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 24 24575,'0'-2'0,"-3"-17"0,-3 16 0,-7 11 0,13-8 1,-8 8 339,8-7-374,0-1-1,-1 0 0,1 0 0,0 0 0,0 0 0,0 0 1,0 0-1,0 0 0,-1 1 0,1-1 0,0 0 0,0 0 1,0 0-1,0 0 0,0 1 0,0-1 0,0 0 1,0 0-1,-1 0 0,1 0 0,0 1 0,0-1 0,0 0 1,0 0-1,0 0 0,0 1 0,0-1 0,0 0 0,0 0 1,0 0-1,0 1 0,0-1 0,1 0 0,-1 0 1,0 0-1,0 0 0,0 1 0,0-1 0,0 0 0,0 0 1,0 0-1,0 0 0,1 0 0,-1 1 0,0-1 0,0 0 1,0 0-1,1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3-10-27T13:42:24.72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24575,'0'485'0,"4"-441"-1365,2-28-5461</inkml:trace>
</inkml:ink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Šablóna s okrajmi</Template>
  <TotalTime>49</TotalTime>
  <Pages>2</Pages>
  <Words>251</Words>
  <Characters>1433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mikso</dc:creator>
  <cp:keywords/>
  <dc:description/>
  <cp:lastModifiedBy>Lucia Miksová</cp:lastModifiedBy>
  <cp:revision>10</cp:revision>
  <cp:lastPrinted>2023-10-27T14:06:00Z</cp:lastPrinted>
  <dcterms:created xsi:type="dcterms:W3CDTF">2023-10-27T13:15:00Z</dcterms:created>
  <dcterms:modified xsi:type="dcterms:W3CDTF">2023-10-27T14:06:00Z</dcterms:modified>
</cp:coreProperties>
</file>