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DE4FE" w14:textId="516CA547" w:rsidR="00573DCB" w:rsidRPr="00573DCB" w:rsidRDefault="00573DCB" w:rsidP="004D22A3">
      <w:pPr>
        <w:spacing w:after="0" w:line="240" w:lineRule="auto"/>
        <w:rPr>
          <w:b/>
          <w:bCs/>
          <w:sz w:val="28"/>
          <w:szCs w:val="28"/>
        </w:rPr>
      </w:pPr>
      <w:r w:rsidRPr="00573DCB">
        <w:rPr>
          <w:b/>
          <w:bCs/>
          <w:sz w:val="28"/>
          <w:szCs w:val="28"/>
        </w:rPr>
        <w:t>Seminár 1</w:t>
      </w:r>
      <w:r>
        <w:rPr>
          <w:b/>
          <w:bCs/>
          <w:sz w:val="28"/>
          <w:szCs w:val="28"/>
        </w:rPr>
        <w:t xml:space="preserve"> - Diagram prípadu užitia, diagram aktivít, stavový diagram</w:t>
      </w:r>
    </w:p>
    <w:p w14:paraId="29D97EDA" w14:textId="57D96C7A" w:rsidR="00573DCB" w:rsidRPr="00B67915" w:rsidRDefault="00573DCB" w:rsidP="004D22A3">
      <w:pPr>
        <w:spacing w:after="0" w:line="240" w:lineRule="auto"/>
        <w:rPr>
          <w:b/>
          <w:bCs/>
        </w:rPr>
      </w:pPr>
      <w:r w:rsidRPr="009F10BD">
        <w:rPr>
          <w:b/>
          <w:bCs/>
        </w:rPr>
        <w:t>Diagram prípadu užitia</w:t>
      </w:r>
    </w:p>
    <w:p w14:paraId="6810A264" w14:textId="77777777" w:rsidR="00573DCB" w:rsidRDefault="00573DCB" w:rsidP="004D22A3">
      <w:pPr>
        <w:spacing w:after="0" w:line="240" w:lineRule="auto"/>
      </w:pPr>
      <w:r w:rsidRPr="00573DCB">
        <w:rPr>
          <w:b/>
          <w:bCs/>
        </w:rPr>
        <w:t>a) vonkajší aktéri</w:t>
      </w:r>
      <w:r>
        <w:t xml:space="preserve"> - väčšinou užívatelia (môže byť aj čas, ďalší systém, senzor, z kt. prúdia data do systému, aktuár ovládaný tým, </w:t>
      </w:r>
    </w:p>
    <w:p w14:paraId="2997BD45" w14:textId="7B29B376" w:rsidR="00573DCB" w:rsidRDefault="00573DCB" w:rsidP="004D22A3">
      <w:pPr>
        <w:spacing w:after="0" w:line="240" w:lineRule="auto"/>
      </w:pPr>
      <w:r>
        <w:tab/>
      </w:r>
      <w:r>
        <w:tab/>
        <w:t xml:space="preserve">      čo systém môže pretlačiť von</w:t>
      </w:r>
    </w:p>
    <w:p w14:paraId="0D220191" w14:textId="6C357C06" w:rsidR="00573DCB" w:rsidRDefault="00573DCB" w:rsidP="004D22A3">
      <w:pPr>
        <w:spacing w:after="0" w:line="240" w:lineRule="auto"/>
      </w:pPr>
      <w:r w:rsidRPr="00573DCB">
        <w:rPr>
          <w:b/>
          <w:bCs/>
        </w:rPr>
        <w:t xml:space="preserve">b) príprady </w:t>
      </w:r>
      <w:r w:rsidRPr="00665301">
        <w:rPr>
          <w:b/>
          <w:bCs/>
        </w:rPr>
        <w:t xml:space="preserve">užitia </w:t>
      </w:r>
      <w:r w:rsidR="00665301" w:rsidRPr="00665301">
        <w:rPr>
          <w:b/>
          <w:bCs/>
        </w:rPr>
        <w:t>(use case)</w:t>
      </w:r>
      <w:r w:rsidR="00665301">
        <w:t xml:space="preserve"> </w:t>
      </w:r>
      <w:r>
        <w:t>- čo systém aktérom ponúka</w:t>
      </w:r>
    </w:p>
    <w:p w14:paraId="6C92A10D" w14:textId="7687DE1D" w:rsidR="00573DCB" w:rsidRDefault="00573DCB" w:rsidP="004D22A3">
      <w:pPr>
        <w:spacing w:after="0" w:line="240" w:lineRule="auto"/>
      </w:pPr>
      <w:r>
        <w:tab/>
        <w:t xml:space="preserve">                  - môžu byť </w:t>
      </w:r>
      <w:r w:rsidRPr="00573DCB">
        <w:rPr>
          <w:b/>
          <w:bCs/>
        </w:rPr>
        <w:t>vzájomne</w:t>
      </w:r>
      <w:r>
        <w:t xml:space="preserve"> </w:t>
      </w:r>
      <w:r w:rsidRPr="00573DCB">
        <w:rPr>
          <w:b/>
          <w:bCs/>
        </w:rPr>
        <w:t>previazané</w:t>
      </w:r>
      <w:r>
        <w:t xml:space="preserve">: </w:t>
      </w:r>
      <w:r w:rsidRPr="00573DCB">
        <w:rPr>
          <w:b/>
          <w:bCs/>
        </w:rPr>
        <w:t>1. extend</w:t>
      </w:r>
      <w:r>
        <w:t xml:space="preserve"> - voliteľné, rozšírenie o niečo ďalšie pri manipulácii</w:t>
      </w:r>
    </w:p>
    <w:p w14:paraId="15BC7DAC" w14:textId="7DA5C6D7" w:rsidR="00573DCB" w:rsidRDefault="00573DCB" w:rsidP="004D22A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73DCB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573DCB">
        <w:rPr>
          <w:b/>
          <w:bCs/>
        </w:rPr>
        <w:t xml:space="preserve">   2. include</w:t>
      </w:r>
      <w:r>
        <w:t xml:space="preserve"> - natvrdo zahrnutá súčasť, vykonávanie niečoho v rámci </w:t>
      </w:r>
    </w:p>
    <w:p w14:paraId="4DA3C8A6" w14:textId="5BCA3119" w:rsidR="00573DCB" w:rsidRDefault="00573DCB" w:rsidP="004D22A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vykonávania väčšieho celku</w:t>
      </w:r>
    </w:p>
    <w:p w14:paraId="30B2DF1C" w14:textId="05433797" w:rsidR="00665301" w:rsidRDefault="00031191" w:rsidP="004D22A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13BDB1E" wp14:editId="3810D9F3">
            <wp:simplePos x="0" y="0"/>
            <wp:positionH relativeFrom="column">
              <wp:posOffset>2446729</wp:posOffset>
            </wp:positionH>
            <wp:positionV relativeFrom="paragraph">
              <wp:posOffset>120874</wp:posOffset>
            </wp:positionV>
            <wp:extent cx="1063870" cy="1855813"/>
            <wp:effectExtent l="0" t="0" r="3175" b="0"/>
            <wp:wrapNone/>
            <wp:docPr id="123487657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657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870" cy="1855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B08D9" w14:textId="5541AACD" w:rsidR="00665301" w:rsidRPr="00665301" w:rsidRDefault="00665301" w:rsidP="004D22A3">
      <w:pPr>
        <w:spacing w:after="0" w:line="240" w:lineRule="auto"/>
        <w:rPr>
          <w:b/>
          <w:bCs/>
        </w:rPr>
      </w:pPr>
      <w:r w:rsidRPr="00665301">
        <w:rPr>
          <w:b/>
          <w:bCs/>
        </w:rPr>
        <w:t xml:space="preserve">Špeciálny prípad obecného užívateľa </w:t>
      </w:r>
    </w:p>
    <w:p w14:paraId="2955D163" w14:textId="23FE74E6" w:rsidR="00665301" w:rsidRDefault="00665301" w:rsidP="004D22A3">
      <w:pPr>
        <w:spacing w:after="0" w:line="240" w:lineRule="auto"/>
      </w:pPr>
      <w:r>
        <w:t>- má špeciálne práva</w:t>
      </w:r>
    </w:p>
    <w:p w14:paraId="1FBC8A12" w14:textId="04539861" w:rsidR="00665301" w:rsidRDefault="00665301" w:rsidP="004D22A3">
      <w:pPr>
        <w:spacing w:after="0" w:line="240" w:lineRule="auto"/>
      </w:pPr>
      <w:r>
        <w:t>- 2 môže robiť aj to, čo 1</w:t>
      </w:r>
    </w:p>
    <w:p w14:paraId="1FA64855" w14:textId="4C85359C" w:rsidR="00665301" w:rsidRDefault="00665301" w:rsidP="004D22A3">
      <w:pPr>
        <w:spacing w:after="0" w:line="240" w:lineRule="auto"/>
      </w:pPr>
      <w:r>
        <w:t>- A3 je len špecifikácia naviac</w:t>
      </w:r>
    </w:p>
    <w:p w14:paraId="00F9D357" w14:textId="1C410400" w:rsidR="00060910" w:rsidRDefault="00060910" w:rsidP="004D22A3">
      <w:pPr>
        <w:spacing w:after="0" w:line="240" w:lineRule="auto"/>
      </w:pPr>
    </w:p>
    <w:p w14:paraId="7EDC8C27" w14:textId="77777777" w:rsidR="00031191" w:rsidRDefault="00031191" w:rsidP="004D22A3">
      <w:pPr>
        <w:spacing w:after="0" w:line="240" w:lineRule="auto"/>
      </w:pPr>
    </w:p>
    <w:p w14:paraId="445E04F9" w14:textId="77777777" w:rsidR="00031191" w:rsidRDefault="00031191" w:rsidP="004D22A3">
      <w:pPr>
        <w:spacing w:after="0" w:line="240" w:lineRule="auto"/>
      </w:pPr>
    </w:p>
    <w:p w14:paraId="03B6DFBD" w14:textId="77777777" w:rsidR="00031191" w:rsidRDefault="00031191" w:rsidP="004D22A3">
      <w:pPr>
        <w:spacing w:after="0" w:line="240" w:lineRule="auto"/>
      </w:pPr>
    </w:p>
    <w:p w14:paraId="5EB36E46" w14:textId="77777777" w:rsidR="00031191" w:rsidRDefault="00031191" w:rsidP="004D22A3">
      <w:pPr>
        <w:spacing w:after="0" w:line="240" w:lineRule="auto"/>
      </w:pPr>
    </w:p>
    <w:p w14:paraId="4F08FC6F" w14:textId="77777777" w:rsidR="00031191" w:rsidRDefault="00031191" w:rsidP="004D22A3">
      <w:pPr>
        <w:spacing w:after="0" w:line="240" w:lineRule="auto"/>
      </w:pPr>
    </w:p>
    <w:p w14:paraId="297D89A9" w14:textId="77777777" w:rsidR="00665301" w:rsidRDefault="00665301" w:rsidP="004D22A3">
      <w:pPr>
        <w:spacing w:after="0" w:line="240" w:lineRule="auto"/>
      </w:pPr>
    </w:p>
    <w:p w14:paraId="1D063585" w14:textId="64AA2E93" w:rsidR="00665301" w:rsidRPr="00B67915" w:rsidRDefault="00031191" w:rsidP="004D22A3">
      <w:pPr>
        <w:spacing w:after="0" w:line="240" w:lineRule="auto"/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84D95F5" wp14:editId="41320C5B">
            <wp:simplePos x="0" y="0"/>
            <wp:positionH relativeFrom="column">
              <wp:posOffset>2840542</wp:posOffset>
            </wp:positionH>
            <wp:positionV relativeFrom="paragraph">
              <wp:posOffset>154529</wp:posOffset>
            </wp:positionV>
            <wp:extent cx="4149725" cy="2821305"/>
            <wp:effectExtent l="0" t="0" r="3175" b="0"/>
            <wp:wrapSquare wrapText="bothSides"/>
            <wp:docPr id="80230957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0957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7" t="2117" r="1927" b="15166"/>
                    <a:stretch/>
                  </pic:blipFill>
                  <pic:spPr bwMode="auto">
                    <a:xfrm>
                      <a:off x="0" y="0"/>
                      <a:ext cx="4149725" cy="282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65301" w:rsidRPr="00B67915">
        <w:rPr>
          <w:u w:val="single"/>
        </w:rPr>
        <w:t>Príklad</w:t>
      </w:r>
    </w:p>
    <w:p w14:paraId="26AD1550" w14:textId="77777777" w:rsidR="00031191" w:rsidRDefault="00665301" w:rsidP="004D22A3">
      <w:pPr>
        <w:spacing w:after="0" w:line="240" w:lineRule="auto"/>
        <w:rPr>
          <w:b/>
          <w:bCs/>
        </w:rPr>
      </w:pPr>
      <w:r w:rsidRPr="00665301">
        <w:rPr>
          <w:b/>
          <w:bCs/>
        </w:rPr>
        <w:t>Učebne</w:t>
      </w:r>
    </w:p>
    <w:p w14:paraId="1F1F24FF" w14:textId="77777777" w:rsidR="00031191" w:rsidRDefault="00665301" w:rsidP="004D22A3">
      <w:pPr>
        <w:spacing w:after="0" w:line="240" w:lineRule="auto"/>
        <w:rPr>
          <w:color w:val="FF0000"/>
        </w:rPr>
      </w:pPr>
      <w:r w:rsidRPr="00665301">
        <w:rPr>
          <w:color w:val="FF0000"/>
        </w:rPr>
        <w:t xml:space="preserve">- červeným písané to, čo nevyčítam priamo z </w:t>
      </w:r>
    </w:p>
    <w:p w14:paraId="4276B2A3" w14:textId="53DAB5A3" w:rsidR="00665301" w:rsidRPr="00665301" w:rsidRDefault="00031191" w:rsidP="004D22A3">
      <w:pPr>
        <w:spacing w:after="0" w:line="240" w:lineRule="auto"/>
        <w:rPr>
          <w:b/>
          <w:bCs/>
        </w:rPr>
      </w:pPr>
      <w:r>
        <w:rPr>
          <w:color w:val="FF0000"/>
        </w:rPr>
        <w:t xml:space="preserve">  </w:t>
      </w:r>
      <w:r w:rsidR="00665301" w:rsidRPr="00665301">
        <w:rPr>
          <w:color w:val="FF0000"/>
        </w:rPr>
        <w:t>textu, ale nepriamo (domyslím)</w:t>
      </w:r>
    </w:p>
    <w:p w14:paraId="5C5CB1A6" w14:textId="77777777" w:rsidR="00031191" w:rsidRDefault="00665301" w:rsidP="004D22A3">
      <w:pPr>
        <w:spacing w:after="0" w:line="240" w:lineRule="auto"/>
      </w:pPr>
      <w:r>
        <w:t xml:space="preserve">- </w:t>
      </w:r>
      <w:r w:rsidRPr="00665301">
        <w:rPr>
          <w:b/>
          <w:bCs/>
        </w:rPr>
        <w:t>aktér</w:t>
      </w:r>
      <w:r>
        <w:t xml:space="preserve">: akademický pracovník, správca systému, </w:t>
      </w:r>
    </w:p>
    <w:p w14:paraId="1DD55734" w14:textId="6756E297" w:rsidR="00665301" w:rsidRDefault="00031191" w:rsidP="004D22A3">
      <w:pPr>
        <w:spacing w:after="0" w:line="240" w:lineRule="auto"/>
      </w:pPr>
      <w:r>
        <w:t xml:space="preserve">   </w:t>
      </w:r>
      <w:r w:rsidR="00665301" w:rsidRPr="00665301">
        <w:rPr>
          <w:color w:val="FF0000"/>
        </w:rPr>
        <w:t>študent (obecný užívateľ)</w:t>
      </w:r>
    </w:p>
    <w:p w14:paraId="0E36F2A0" w14:textId="13EE50F9" w:rsidR="00665301" w:rsidRDefault="00665301" w:rsidP="004D22A3">
      <w:pPr>
        <w:spacing w:after="0" w:line="240" w:lineRule="auto"/>
      </w:pPr>
    </w:p>
    <w:p w14:paraId="22045928" w14:textId="77777777" w:rsidR="00031191" w:rsidRDefault="00665301" w:rsidP="004D22A3">
      <w:pPr>
        <w:spacing w:after="0" w:line="240" w:lineRule="auto"/>
      </w:pPr>
      <w:r w:rsidRPr="00665301">
        <w:rPr>
          <w:b/>
          <w:bCs/>
        </w:rPr>
        <w:t>Správca</w:t>
      </w:r>
      <w:r>
        <w:t xml:space="preserve"> - aktér, kt. upravuje iného aktéra (napr. </w:t>
      </w:r>
    </w:p>
    <w:p w14:paraId="1163438D" w14:textId="77777777" w:rsidR="00031191" w:rsidRDefault="00031191" w:rsidP="004D22A3">
      <w:pPr>
        <w:spacing w:after="0" w:line="240" w:lineRule="auto"/>
      </w:pPr>
      <w:r>
        <w:tab/>
        <w:t xml:space="preserve">   </w:t>
      </w:r>
      <w:r w:rsidR="00665301">
        <w:t xml:space="preserve">študenta), by nemal mať práva </w:t>
      </w:r>
    </w:p>
    <w:p w14:paraId="6503E07B" w14:textId="38A6C55C" w:rsidR="00031191" w:rsidRDefault="00031191" w:rsidP="00031191">
      <w:pPr>
        <w:spacing w:after="0" w:line="240" w:lineRule="auto"/>
      </w:pPr>
      <w:r>
        <w:tab/>
        <w:t xml:space="preserve">   </w:t>
      </w:r>
      <w:r w:rsidR="00665301">
        <w:t xml:space="preserve">daného aktéra (je schopný fungovať </w:t>
      </w:r>
    </w:p>
    <w:p w14:paraId="7997AB34" w14:textId="77777777" w:rsidR="00031191" w:rsidRDefault="00031191" w:rsidP="00031191">
      <w:pPr>
        <w:spacing w:after="0" w:line="240" w:lineRule="auto"/>
      </w:pPr>
      <w:r>
        <w:tab/>
        <w:t xml:space="preserve">   </w:t>
      </w:r>
      <w:r w:rsidR="00665301">
        <w:t xml:space="preserve">bez nich alebo si môže zistiť dané </w:t>
      </w:r>
    </w:p>
    <w:p w14:paraId="74ED95E5" w14:textId="59A8AA2C" w:rsidR="00665301" w:rsidRDefault="00031191" w:rsidP="00031191">
      <w:pPr>
        <w:spacing w:after="0" w:line="240" w:lineRule="auto"/>
      </w:pPr>
      <w:r>
        <w:tab/>
        <w:t xml:space="preserve">   </w:t>
      </w:r>
      <w:r w:rsidR="00665301">
        <w:t>informácie v pozícii daného aktéra)</w:t>
      </w:r>
    </w:p>
    <w:p w14:paraId="308E2525" w14:textId="77777777" w:rsidR="00665301" w:rsidRDefault="00665301" w:rsidP="004D22A3">
      <w:pPr>
        <w:spacing w:after="0" w:line="240" w:lineRule="auto"/>
      </w:pPr>
    </w:p>
    <w:p w14:paraId="6E82A6C9" w14:textId="28BC8E41" w:rsidR="00060910" w:rsidRDefault="00060910" w:rsidP="004D22A3">
      <w:pPr>
        <w:spacing w:after="0" w:line="240" w:lineRule="auto"/>
      </w:pPr>
    </w:p>
    <w:p w14:paraId="144B3ED4" w14:textId="77777777" w:rsidR="00031191" w:rsidRDefault="00031191" w:rsidP="004D22A3">
      <w:pPr>
        <w:spacing w:after="0" w:line="240" w:lineRule="auto"/>
      </w:pPr>
    </w:p>
    <w:p w14:paraId="5332EAF6" w14:textId="77777777" w:rsidR="00031191" w:rsidRDefault="00031191" w:rsidP="004D22A3">
      <w:pPr>
        <w:spacing w:after="0" w:line="240" w:lineRule="auto"/>
      </w:pPr>
    </w:p>
    <w:p w14:paraId="5CCABAC5" w14:textId="77777777" w:rsidR="00031191" w:rsidRDefault="00031191" w:rsidP="004D22A3">
      <w:pPr>
        <w:spacing w:after="0" w:line="240" w:lineRule="auto"/>
      </w:pPr>
    </w:p>
    <w:p w14:paraId="35B64A33" w14:textId="77777777" w:rsidR="00031191" w:rsidRDefault="00031191" w:rsidP="004D22A3">
      <w:pPr>
        <w:spacing w:after="0" w:line="240" w:lineRule="auto"/>
      </w:pPr>
    </w:p>
    <w:p w14:paraId="42DF18DE" w14:textId="77777777" w:rsidR="00060910" w:rsidRDefault="00060910" w:rsidP="004D22A3">
      <w:pPr>
        <w:spacing w:after="0" w:line="240" w:lineRule="auto"/>
      </w:pPr>
    </w:p>
    <w:p w14:paraId="0AED4C02" w14:textId="798D0FB6" w:rsidR="00031191" w:rsidRPr="00060910" w:rsidRDefault="00060910" w:rsidP="004D22A3">
      <w:pPr>
        <w:spacing w:after="0" w:line="240" w:lineRule="auto"/>
        <w:rPr>
          <w:b/>
          <w:bCs/>
        </w:rPr>
      </w:pPr>
      <w:r w:rsidRPr="00060910">
        <w:rPr>
          <w:b/>
          <w:bCs/>
          <w:highlight w:val="yellow"/>
        </w:rPr>
        <w:t>Diagram prípadu užitia</w:t>
      </w:r>
    </w:p>
    <w:p w14:paraId="3072874F" w14:textId="2D494804" w:rsidR="00060910" w:rsidRDefault="00060910" w:rsidP="004D22A3">
      <w:pPr>
        <w:spacing w:after="0" w:line="240" w:lineRule="auto"/>
      </w:pPr>
      <w:r>
        <w:rPr>
          <w:noProof/>
        </w:rPr>
        <w:drawing>
          <wp:inline distT="0" distB="0" distL="0" distR="0" wp14:anchorId="231ED419" wp14:editId="3C573B5C">
            <wp:extent cx="2743200" cy="3401782"/>
            <wp:effectExtent l="0" t="0" r="0" b="8255"/>
            <wp:docPr id="93351986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300" cy="341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0168" w14:textId="77777777" w:rsidR="00665301" w:rsidRPr="00665301" w:rsidRDefault="00665301" w:rsidP="004D22A3">
      <w:pPr>
        <w:spacing w:after="0" w:line="240" w:lineRule="auto"/>
        <w:rPr>
          <w:b/>
          <w:bCs/>
        </w:rPr>
      </w:pPr>
      <w:r w:rsidRPr="00665301">
        <w:rPr>
          <w:b/>
          <w:bCs/>
        </w:rPr>
        <w:lastRenderedPageBreak/>
        <w:t xml:space="preserve">Detail prípadu užitia </w:t>
      </w:r>
    </w:p>
    <w:p w14:paraId="12E7AE8E" w14:textId="7D017B8E" w:rsidR="00060910" w:rsidRDefault="00665301" w:rsidP="004D22A3">
      <w:pPr>
        <w:spacing w:after="0" w:line="240" w:lineRule="auto"/>
      </w:pPr>
      <w:r>
        <w:t>- detailnejšie informácie o konkrétnom prípade užitia</w:t>
      </w:r>
    </w:p>
    <w:p w14:paraId="4361C800" w14:textId="77777777" w:rsidR="00060910" w:rsidRDefault="00060910" w:rsidP="00060910">
      <w:pPr>
        <w:spacing w:after="0" w:line="240" w:lineRule="auto"/>
      </w:pPr>
      <w:r>
        <w:t xml:space="preserve">- </w:t>
      </w:r>
      <w:r w:rsidRPr="00060910">
        <w:rPr>
          <w:b/>
          <w:bCs/>
        </w:rPr>
        <w:t>názov</w:t>
      </w:r>
      <w:r>
        <w:t xml:space="preserve"> odpovedá názvu v UC diagrame</w:t>
      </w:r>
    </w:p>
    <w:p w14:paraId="194271CF" w14:textId="77777777" w:rsidR="00060910" w:rsidRDefault="00060910" w:rsidP="00060910">
      <w:pPr>
        <w:spacing w:after="0" w:line="240" w:lineRule="auto"/>
      </w:pPr>
      <w:r>
        <w:t xml:space="preserve">- </w:t>
      </w:r>
      <w:r w:rsidRPr="00060910">
        <w:rPr>
          <w:b/>
          <w:bCs/>
        </w:rPr>
        <w:t>vstupné podmienky</w:t>
      </w:r>
      <w:r>
        <w:t>: dá sa pridať napr. že užívateľ vykonal nejakú akciu</w:t>
      </w:r>
    </w:p>
    <w:p w14:paraId="1BB68039" w14:textId="77777777" w:rsidR="00060910" w:rsidRDefault="00060910" w:rsidP="004D22A3">
      <w:pPr>
        <w:spacing w:after="0" w:line="240" w:lineRule="auto"/>
      </w:pPr>
    </w:p>
    <w:p w14:paraId="5E868898" w14:textId="06DF355E" w:rsidR="00B67915" w:rsidRDefault="00060910" w:rsidP="004D22A3">
      <w:pPr>
        <w:spacing w:after="0" w:line="240" w:lineRule="auto"/>
      </w:pPr>
      <w:r>
        <w:rPr>
          <w:noProof/>
        </w:rPr>
        <w:drawing>
          <wp:inline distT="0" distB="0" distL="0" distR="0" wp14:anchorId="26F334E2" wp14:editId="0CAB361B">
            <wp:extent cx="4688541" cy="2878958"/>
            <wp:effectExtent l="0" t="0" r="0" b="0"/>
            <wp:docPr id="115803081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0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020" cy="28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E718E86" w14:textId="77777777" w:rsidR="00060910" w:rsidRDefault="00060910" w:rsidP="004D22A3">
      <w:pPr>
        <w:spacing w:after="0" w:line="240" w:lineRule="auto"/>
      </w:pPr>
    </w:p>
    <w:p w14:paraId="6CD947D2" w14:textId="71A1767F" w:rsidR="00B67915" w:rsidRPr="00B67915" w:rsidRDefault="00B67915" w:rsidP="004D22A3">
      <w:pPr>
        <w:spacing w:after="0" w:line="240" w:lineRule="auto"/>
        <w:rPr>
          <w:b/>
          <w:bCs/>
        </w:rPr>
      </w:pPr>
      <w:r w:rsidRPr="00B67915">
        <w:rPr>
          <w:b/>
          <w:bCs/>
          <w:highlight w:val="yellow"/>
        </w:rPr>
        <w:t>Diagram aktivít</w:t>
      </w:r>
    </w:p>
    <w:p w14:paraId="64DF0E09" w14:textId="7AEEE688" w:rsidR="00B67915" w:rsidRDefault="00B67915" w:rsidP="004D22A3">
      <w:pPr>
        <w:spacing w:after="0" w:line="240" w:lineRule="auto"/>
      </w:pPr>
      <w:r>
        <w:t xml:space="preserve">- kauzálne </w:t>
      </w:r>
      <w:r w:rsidRPr="00B67915">
        <w:rPr>
          <w:b/>
          <w:bCs/>
        </w:rPr>
        <w:t>previazanie</w:t>
      </w:r>
      <w:r>
        <w:t xml:space="preserve"> aktivít: </w:t>
      </w:r>
      <w:r w:rsidRPr="00B67915">
        <w:rPr>
          <w:b/>
          <w:bCs/>
        </w:rPr>
        <w:t>a) vetvenie podľa podmienky</w:t>
      </w:r>
      <w:r>
        <w:t xml:space="preserve"> (podľa rôznych kritérii sa rozhodneme, kt. cestu si zvolíme)</w:t>
      </w:r>
    </w:p>
    <w:p w14:paraId="7B368C19" w14:textId="38145E4D" w:rsidR="00B67915" w:rsidRPr="00B67915" w:rsidRDefault="00B67915" w:rsidP="004D22A3">
      <w:pPr>
        <w:spacing w:after="0" w:line="240" w:lineRule="auto"/>
        <w:rPr>
          <w:b/>
          <w:bCs/>
        </w:rPr>
      </w:pPr>
      <w:r>
        <w:tab/>
      </w:r>
      <w:r>
        <w:tab/>
      </w:r>
      <w:r>
        <w:tab/>
      </w:r>
      <w:r w:rsidRPr="00B67915">
        <w:rPr>
          <w:b/>
          <w:bCs/>
        </w:rPr>
        <w:t xml:space="preserve">           b) paralelne previazané aktivity</w:t>
      </w:r>
    </w:p>
    <w:p w14:paraId="68FCD193" w14:textId="43D28B2D" w:rsidR="00B67915" w:rsidRPr="00B67915" w:rsidRDefault="00B67915" w:rsidP="004D22A3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10B98" wp14:editId="159B9580">
                <wp:simplePos x="0" y="0"/>
                <wp:positionH relativeFrom="column">
                  <wp:posOffset>2539397</wp:posOffset>
                </wp:positionH>
                <wp:positionV relativeFrom="paragraph">
                  <wp:posOffset>56770</wp:posOffset>
                </wp:positionV>
                <wp:extent cx="45719" cy="45719"/>
                <wp:effectExtent l="0" t="0" r="12065" b="12065"/>
                <wp:wrapNone/>
                <wp:docPr id="732521268" name="Ová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8D0B9F" id="Ovál 4" o:spid="_x0000_s1026" style="position:absolute;margin-left:199.95pt;margin-top:4.45pt;width:3.6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85A56" wp14:editId="5E4C98E1">
                <wp:simplePos x="0" y="0"/>
                <wp:positionH relativeFrom="column">
                  <wp:posOffset>2570512</wp:posOffset>
                </wp:positionH>
                <wp:positionV relativeFrom="paragraph">
                  <wp:posOffset>101911</wp:posOffset>
                </wp:positionV>
                <wp:extent cx="0" cy="122430"/>
                <wp:effectExtent l="0" t="0" r="38100" b="11430"/>
                <wp:wrapNone/>
                <wp:docPr id="65363845" name="Rovná spojnic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D06C7" id="Rovná spojnica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4pt,8pt" to="202.4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B67915">
        <w:rPr>
          <w:b/>
          <w:bCs/>
        </w:rPr>
        <w:drawing>
          <wp:anchor distT="0" distB="0" distL="114300" distR="114300" simplePos="0" relativeHeight="251658240" behindDoc="0" locked="0" layoutInCell="1" allowOverlap="1" wp14:anchorId="7E8AEAD9" wp14:editId="3CB051DA">
            <wp:simplePos x="0" y="0"/>
            <wp:positionH relativeFrom="column">
              <wp:posOffset>2087245</wp:posOffset>
            </wp:positionH>
            <wp:positionV relativeFrom="paragraph">
              <wp:posOffset>141830</wp:posOffset>
            </wp:positionV>
            <wp:extent cx="967824" cy="274344"/>
            <wp:effectExtent l="0" t="0" r="3810" b="0"/>
            <wp:wrapNone/>
            <wp:docPr id="61793923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392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8FC7C" w14:textId="09E9E2CD" w:rsidR="00B67915" w:rsidRDefault="00B67915" w:rsidP="004D22A3">
      <w:pPr>
        <w:spacing w:after="0" w:line="240" w:lineRule="auto"/>
        <w:rPr>
          <w:b/>
          <w:bCs/>
        </w:rPr>
      </w:pPr>
    </w:p>
    <w:p w14:paraId="14963E00" w14:textId="741955C6" w:rsidR="00B67915" w:rsidRPr="00B67915" w:rsidRDefault="00B67915" w:rsidP="004D22A3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AD4044" wp14:editId="68812614">
                <wp:simplePos x="0" y="0"/>
                <wp:positionH relativeFrom="column">
                  <wp:posOffset>2546379</wp:posOffset>
                </wp:positionH>
                <wp:positionV relativeFrom="paragraph">
                  <wp:posOffset>85364</wp:posOffset>
                </wp:positionV>
                <wp:extent cx="45719" cy="45719"/>
                <wp:effectExtent l="0" t="0" r="12065" b="12065"/>
                <wp:wrapNone/>
                <wp:docPr id="556652761" name="Ová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CF9E75" id="Ovál 4" o:spid="_x0000_s1026" style="position:absolute;margin-left:200.5pt;margin-top:6.7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AD3457" wp14:editId="28A7E216">
                <wp:simplePos x="0" y="0"/>
                <wp:positionH relativeFrom="column">
                  <wp:posOffset>2569842</wp:posOffset>
                </wp:positionH>
                <wp:positionV relativeFrom="paragraph">
                  <wp:posOffset>1001</wp:posOffset>
                </wp:positionV>
                <wp:extent cx="0" cy="122430"/>
                <wp:effectExtent l="0" t="0" r="38100" b="11430"/>
                <wp:wrapNone/>
                <wp:docPr id="186022880" name="Rovná spojnic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A9BC0" id="Rovná spojnica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35pt,.1pt" to="202.3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0392CEF0" w14:textId="090AEC51" w:rsidR="00B67915" w:rsidRPr="00B67915" w:rsidRDefault="00B67915" w:rsidP="004D22A3">
      <w:pPr>
        <w:spacing w:after="0" w:line="240" w:lineRule="auto"/>
        <w:rPr>
          <w:b/>
          <w:bCs/>
        </w:rPr>
      </w:pPr>
      <w:r w:rsidRPr="00B67915">
        <w:rPr>
          <w:b/>
          <w:bCs/>
        </w:rPr>
        <w:tab/>
      </w:r>
      <w:r w:rsidRPr="00B67915">
        <w:rPr>
          <w:b/>
          <w:bCs/>
        </w:rPr>
        <w:tab/>
      </w:r>
      <w:r w:rsidRPr="00B67915">
        <w:rPr>
          <w:b/>
          <w:bCs/>
        </w:rPr>
        <w:tab/>
        <w:t xml:space="preserve">           c) cykly</w:t>
      </w:r>
    </w:p>
    <w:p w14:paraId="5B826CC8" w14:textId="075355DE" w:rsidR="00B67915" w:rsidRPr="00B67915" w:rsidRDefault="00B67915" w:rsidP="004D22A3">
      <w:pPr>
        <w:spacing w:after="0" w:line="240" w:lineRule="auto"/>
        <w:rPr>
          <w:b/>
          <w:bCs/>
        </w:rPr>
      </w:pPr>
      <w:r w:rsidRPr="00B67915">
        <w:rPr>
          <w:b/>
          <w:bCs/>
        </w:rPr>
        <w:tab/>
      </w:r>
      <w:r w:rsidRPr="00B67915">
        <w:rPr>
          <w:b/>
          <w:bCs/>
        </w:rPr>
        <w:tab/>
      </w:r>
      <w:r w:rsidRPr="00B67915">
        <w:rPr>
          <w:b/>
          <w:bCs/>
        </w:rPr>
        <w:tab/>
        <w:t xml:space="preserve">           d) spájanie</w:t>
      </w:r>
    </w:p>
    <w:p w14:paraId="0A29BA55" w14:textId="2EA159D3" w:rsidR="00B67915" w:rsidRPr="00B67915" w:rsidRDefault="00B67915" w:rsidP="004D22A3">
      <w:pPr>
        <w:spacing w:after="0" w:line="240" w:lineRule="auto"/>
        <w:rPr>
          <w:b/>
          <w:bCs/>
        </w:rPr>
      </w:pPr>
      <w:r w:rsidRPr="00B67915">
        <w:rPr>
          <w:b/>
          <w:bCs/>
        </w:rPr>
        <w:tab/>
      </w:r>
      <w:r w:rsidRPr="00B67915">
        <w:rPr>
          <w:b/>
          <w:bCs/>
        </w:rPr>
        <w:tab/>
      </w:r>
      <w:r w:rsidRPr="00B67915">
        <w:rPr>
          <w:b/>
          <w:bCs/>
        </w:rPr>
        <w:tab/>
        <w:t xml:space="preserve">           e) sekvencie smerom nahor určené šípkou</w:t>
      </w:r>
    </w:p>
    <w:p w14:paraId="364A4EA5" w14:textId="462DC7EE" w:rsidR="00B67915" w:rsidRPr="00B67915" w:rsidRDefault="00B67915" w:rsidP="004D22A3">
      <w:pPr>
        <w:spacing w:after="0" w:line="240" w:lineRule="auto"/>
        <w:rPr>
          <w:b/>
          <w:bCs/>
        </w:rPr>
      </w:pPr>
      <w:r w:rsidRPr="00B67915">
        <w:rPr>
          <w:b/>
          <w:bCs/>
        </w:rPr>
        <w:tab/>
      </w:r>
      <w:r w:rsidRPr="00B67915">
        <w:rPr>
          <w:b/>
          <w:bCs/>
        </w:rPr>
        <w:tab/>
      </w:r>
      <w:r w:rsidRPr="00B67915">
        <w:rPr>
          <w:b/>
          <w:bCs/>
        </w:rPr>
        <w:tab/>
        <w:t xml:space="preserve">           f) alternatíva</w:t>
      </w:r>
    </w:p>
    <w:p w14:paraId="467C295D" w14:textId="77777777" w:rsidR="00573DCB" w:rsidRDefault="00573DCB" w:rsidP="004D22A3">
      <w:pPr>
        <w:spacing w:after="0" w:line="240" w:lineRule="auto"/>
      </w:pPr>
    </w:p>
    <w:p w14:paraId="641BF935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  <w:r>
        <w:rPr>
          <w:noProof/>
        </w:rPr>
        <w:drawing>
          <wp:inline distT="0" distB="0" distL="0" distR="0" wp14:anchorId="1E07A940" wp14:editId="5E3D066F">
            <wp:extent cx="3218330" cy="3500196"/>
            <wp:effectExtent l="0" t="0" r="1270" b="5080"/>
            <wp:docPr id="48741200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12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1538" cy="351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95C2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</w:p>
    <w:p w14:paraId="5D407FA2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</w:p>
    <w:p w14:paraId="10BF2F7E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</w:p>
    <w:p w14:paraId="04E39540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</w:p>
    <w:p w14:paraId="47EE903E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</w:p>
    <w:p w14:paraId="460BA63C" w14:textId="77777777" w:rsidR="00031191" w:rsidRDefault="00031191" w:rsidP="004D22A3">
      <w:pPr>
        <w:spacing w:after="0" w:line="240" w:lineRule="auto"/>
        <w:rPr>
          <w:b/>
          <w:bCs/>
          <w:highlight w:val="yellow"/>
        </w:rPr>
      </w:pPr>
    </w:p>
    <w:p w14:paraId="5126ADD7" w14:textId="20345E97" w:rsidR="00D3632D" w:rsidRPr="00D3632D" w:rsidRDefault="00D3632D" w:rsidP="004D22A3">
      <w:pPr>
        <w:spacing w:after="0" w:line="240" w:lineRule="auto"/>
        <w:rPr>
          <w:b/>
          <w:bCs/>
        </w:rPr>
      </w:pPr>
      <w:r w:rsidRPr="00D3632D">
        <w:rPr>
          <w:b/>
          <w:bCs/>
          <w:highlight w:val="yellow"/>
        </w:rPr>
        <w:lastRenderedPageBreak/>
        <w:t>Stavový diagram</w:t>
      </w:r>
    </w:p>
    <w:p w14:paraId="312FFDD8" w14:textId="7DE05CFC" w:rsidR="00D3632D" w:rsidRDefault="00D3632D" w:rsidP="004D22A3">
      <w:pPr>
        <w:spacing w:after="0" w:line="240" w:lineRule="auto"/>
      </w:pPr>
      <w:r>
        <w:t>- niečo prechádza medzi stavmi</w:t>
      </w:r>
    </w:p>
    <w:p w14:paraId="20730397" w14:textId="7166914B" w:rsidR="00D3632D" w:rsidRDefault="00D3632D" w:rsidP="004D22A3">
      <w:pPr>
        <w:spacing w:after="0" w:line="240" w:lineRule="auto"/>
      </w:pPr>
      <w:r>
        <w:t>- môžu byť podmienené</w:t>
      </w:r>
    </w:p>
    <w:p w14:paraId="7BA0A5C4" w14:textId="4FBF9267" w:rsidR="00D3632D" w:rsidRDefault="00D3632D" w:rsidP="004D22A3">
      <w:pPr>
        <w:spacing w:after="0" w:line="240" w:lineRule="auto"/>
      </w:pPr>
      <w:r>
        <w:t>- stav vyjadrený obsahom premenných</w:t>
      </w:r>
    </w:p>
    <w:p w14:paraId="0B530625" w14:textId="6FBB4AB0" w:rsidR="00D3632D" w:rsidRDefault="00D3632D" w:rsidP="004D22A3">
      <w:pPr>
        <w:spacing w:after="0" w:line="240" w:lineRule="auto"/>
      </w:pPr>
      <w:r>
        <w:t xml:space="preserve">- </w:t>
      </w:r>
      <w:r w:rsidRPr="00D3632D">
        <w:rPr>
          <w:b/>
          <w:bCs/>
        </w:rPr>
        <w:t>týka sa</w:t>
      </w:r>
      <w:r>
        <w:t>: entít v systéme, systému ako celku</w:t>
      </w:r>
    </w:p>
    <w:p w14:paraId="215B5D2B" w14:textId="77777777" w:rsidR="00D3632D" w:rsidRDefault="00D3632D" w:rsidP="004D22A3">
      <w:pPr>
        <w:spacing w:after="0" w:line="240" w:lineRule="auto"/>
      </w:pPr>
    </w:p>
    <w:p w14:paraId="524F2B14" w14:textId="57F519BD" w:rsidR="00D3632D" w:rsidRDefault="00D3632D" w:rsidP="004D22A3">
      <w:pPr>
        <w:spacing w:after="0" w:line="240" w:lineRule="auto"/>
      </w:pPr>
      <w:r w:rsidRPr="00D3632D">
        <w:rPr>
          <w:b/>
          <w:bCs/>
        </w:rPr>
        <w:t>Entita</w:t>
      </w:r>
      <w:r>
        <w:t xml:space="preserve"> - záznam v databáze, kt. má v súvislosti iné entity a atribúty (vlastnosti)</w:t>
      </w:r>
    </w:p>
    <w:p w14:paraId="3EDEC48B" w14:textId="77777777" w:rsidR="00D3632D" w:rsidRDefault="00D3632D" w:rsidP="004D22A3">
      <w:pPr>
        <w:spacing w:after="0" w:line="240" w:lineRule="auto"/>
      </w:pPr>
    </w:p>
    <w:p w14:paraId="264E5211" w14:textId="1256F16E" w:rsidR="00D3632D" w:rsidRDefault="00D3632D" w:rsidP="004D22A3">
      <w:pPr>
        <w:spacing w:after="0" w:line="240" w:lineRule="auto"/>
      </w:pPr>
      <w:r w:rsidRPr="00D3632D">
        <w:rPr>
          <w:b/>
          <w:bCs/>
        </w:rPr>
        <w:t>nová/nepridelené rezervácia</w:t>
      </w:r>
      <w:r>
        <w:t xml:space="preserve"> - stav, pod kt. sú nastavené premenné</w:t>
      </w:r>
    </w:p>
    <w:p w14:paraId="066C876B" w14:textId="319DCA72" w:rsidR="00D3632D" w:rsidRDefault="00D3632D" w:rsidP="004D22A3">
      <w:pPr>
        <w:spacing w:after="0" w:line="240" w:lineRule="auto"/>
      </w:pPr>
      <w:r w:rsidRPr="00D3632D">
        <w:rPr>
          <w:b/>
          <w:bCs/>
        </w:rPr>
        <w:t>do</w:t>
      </w:r>
      <w:r>
        <w:t xml:space="preserve"> - ak sa dostane do stavu, to, čo nasleduje po do, sa dá do tohto stavu</w:t>
      </w:r>
    </w:p>
    <w:p w14:paraId="0DAA10FB" w14:textId="32533ECB" w:rsidR="00D3632D" w:rsidRDefault="00D3632D" w:rsidP="004D22A3">
      <w:pPr>
        <w:spacing w:after="0" w:line="240" w:lineRule="auto"/>
      </w:pPr>
      <w:r w:rsidRPr="00D3632D">
        <w:rPr>
          <w:b/>
          <w:bCs/>
        </w:rPr>
        <w:t>event</w:t>
      </w:r>
      <w:r>
        <w:t xml:space="preserve"> - udalosť</w:t>
      </w:r>
    </w:p>
    <w:p w14:paraId="3165C964" w14:textId="77777777" w:rsidR="00D3632D" w:rsidRDefault="00D3632D" w:rsidP="004D22A3">
      <w:pPr>
        <w:spacing w:after="0" w:line="240" w:lineRule="auto"/>
      </w:pPr>
    </w:p>
    <w:p w14:paraId="7AD69734" w14:textId="1DDDF47E" w:rsidR="00D3632D" w:rsidRPr="00D3632D" w:rsidRDefault="00D3632D" w:rsidP="004D22A3">
      <w:pPr>
        <w:spacing w:after="0" w:line="240" w:lineRule="auto"/>
        <w:rPr>
          <w:b/>
          <w:bCs/>
        </w:rPr>
      </w:pPr>
      <w:r w:rsidRPr="00D3632D">
        <w:rPr>
          <w:b/>
          <w:bCs/>
        </w:rPr>
        <w:t>Prechod do ďalšieho stavu</w:t>
      </w:r>
    </w:p>
    <w:p w14:paraId="06A5296B" w14:textId="0DF15554" w:rsidR="00D3632D" w:rsidRDefault="00D3632D" w:rsidP="004D22A3">
      <w:pPr>
        <w:spacing w:after="0" w:line="240" w:lineRule="auto"/>
        <w:rPr>
          <w:lang w:val="en-US"/>
        </w:rPr>
      </w:pPr>
      <w:r w:rsidRPr="00D3632D">
        <w:rPr>
          <w:b/>
          <w:bCs/>
          <w:lang w:val="en-US"/>
        </w:rPr>
        <w:t>[  ] - precondition</w:t>
      </w:r>
      <w:r>
        <w:rPr>
          <w:lang w:val="en-US"/>
        </w:rPr>
        <w:t xml:space="preserve"> (odvoláva sa na atribúty entity (premenné)</w:t>
      </w:r>
    </w:p>
    <w:p w14:paraId="3E389B27" w14:textId="30B54E6A" w:rsidR="00D3632D" w:rsidRDefault="00D3632D" w:rsidP="004D22A3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- vykoná sa, iba ak príde event predmet, event akcia</w:t>
      </w:r>
    </w:p>
    <w:p w14:paraId="6481A2D1" w14:textId="23B1132E" w:rsidR="00060910" w:rsidRDefault="00060910" w:rsidP="004D22A3">
      <w:pPr>
        <w:spacing w:after="0" w:line="240" w:lineRule="auto"/>
        <w:rPr>
          <w:lang w:val="en-US"/>
        </w:rPr>
      </w:pPr>
      <w:r w:rsidRPr="00060910">
        <w:rPr>
          <w:b/>
          <w:bCs/>
          <w:lang w:val="en-US"/>
        </w:rPr>
        <w:t>bez zátvoriek</w:t>
      </w:r>
      <w:r>
        <w:rPr>
          <w:lang w:val="en-US"/>
        </w:rPr>
        <w:t xml:space="preserve"> - udalosť</w:t>
      </w:r>
    </w:p>
    <w:p w14:paraId="4A18ABDB" w14:textId="77777777" w:rsidR="00060910" w:rsidRDefault="00060910" w:rsidP="004D22A3">
      <w:pPr>
        <w:spacing w:after="0" w:line="240" w:lineRule="auto"/>
        <w:rPr>
          <w:lang w:val="en-US"/>
        </w:rPr>
      </w:pPr>
    </w:p>
    <w:p w14:paraId="3BBDD0B3" w14:textId="1AA3FEF3" w:rsidR="00060910" w:rsidRDefault="00060910" w:rsidP="004D22A3">
      <w:pPr>
        <w:spacing w:after="0" w:line="240" w:lineRule="auto"/>
        <w:rPr>
          <w:lang w:val="en-US"/>
        </w:rPr>
      </w:pPr>
      <w:r w:rsidRPr="00060910">
        <w:rPr>
          <w:b/>
          <w:bCs/>
          <w:lang w:val="en-US"/>
        </w:rPr>
        <w:t>do date</w:t>
      </w:r>
      <w:r>
        <w:rPr>
          <w:lang w:val="en-US"/>
        </w:rPr>
        <w:t xml:space="preserve"> - viaže sa na čas, aktualizácia času</w:t>
      </w:r>
    </w:p>
    <w:p w14:paraId="4552B7E4" w14:textId="77777777" w:rsidR="00060910" w:rsidRDefault="00060910" w:rsidP="004D22A3">
      <w:pPr>
        <w:spacing w:after="0" w:line="240" w:lineRule="auto"/>
        <w:rPr>
          <w:lang w:val="en-US"/>
        </w:rPr>
      </w:pPr>
    </w:p>
    <w:p w14:paraId="7B617180" w14:textId="05C526BA" w:rsidR="00060910" w:rsidRDefault="00060910" w:rsidP="004D22A3">
      <w:pPr>
        <w:spacing w:after="0" w:line="240" w:lineRule="auto"/>
        <w:rPr>
          <w:lang w:val="en-US"/>
        </w:rPr>
      </w:pPr>
      <w:r>
        <w:rPr>
          <w:lang w:val="en-US"/>
        </w:rPr>
        <w:t>- môže sa zverejniť a znova skryť</w:t>
      </w:r>
    </w:p>
    <w:p w14:paraId="2874B515" w14:textId="77777777" w:rsidR="00060910" w:rsidRDefault="00060910" w:rsidP="004D22A3">
      <w:pPr>
        <w:spacing w:after="0" w:line="240" w:lineRule="auto"/>
        <w:rPr>
          <w:lang w:val="en-US"/>
        </w:rPr>
      </w:pPr>
    </w:p>
    <w:p w14:paraId="45C9C743" w14:textId="299C9CF9" w:rsidR="00060910" w:rsidRDefault="00060910" w:rsidP="004D22A3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669E41D2" wp14:editId="71807DEE">
            <wp:extent cx="4025238" cy="4950070"/>
            <wp:effectExtent l="0" t="0" r="0" b="3175"/>
            <wp:docPr id="174033958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8336" cy="49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>
        <w:rPr>
          <w:noProof/>
        </w:rPr>
        <w:drawing>
          <wp:inline distT="0" distB="0" distL="0" distR="0" wp14:anchorId="783EC74F" wp14:editId="4900CDFF">
            <wp:extent cx="2864364" cy="1380392"/>
            <wp:effectExtent l="0" t="0" r="0" b="0"/>
            <wp:docPr id="202794171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1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5472" cy="13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218D" w14:textId="77777777" w:rsidR="00060910" w:rsidRDefault="00060910" w:rsidP="004D22A3">
      <w:pPr>
        <w:spacing w:after="0" w:line="240" w:lineRule="auto"/>
        <w:rPr>
          <w:lang w:val="en-US"/>
        </w:rPr>
      </w:pPr>
    </w:p>
    <w:p w14:paraId="20954834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00AC69AB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4FA45E7F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36613F51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28EF52DC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44165543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3352EF1E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5A9E08C3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04F795C8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03964441" w14:textId="154D04FD" w:rsidR="00060910" w:rsidRDefault="00060910" w:rsidP="004D22A3">
      <w:pPr>
        <w:spacing w:after="0" w:line="240" w:lineRule="auto"/>
        <w:rPr>
          <w:u w:val="single"/>
          <w:lang w:val="en-US"/>
        </w:rPr>
      </w:pPr>
      <w:r w:rsidRPr="00060910">
        <w:rPr>
          <w:u w:val="single"/>
          <w:lang w:val="en-US"/>
        </w:rPr>
        <w:lastRenderedPageBreak/>
        <w:t>Príklad 2</w:t>
      </w:r>
    </w:p>
    <w:p w14:paraId="20272DDD" w14:textId="1A1734F4" w:rsidR="00060910" w:rsidRDefault="00060910" w:rsidP="004D22A3">
      <w:pPr>
        <w:spacing w:after="0" w:line="240" w:lineRule="auto"/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07573AED" wp14:editId="387C581C">
            <wp:extent cx="4132385" cy="2929180"/>
            <wp:effectExtent l="0" t="0" r="1905" b="5080"/>
            <wp:docPr id="62357221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2212" name=""/>
                    <pic:cNvPicPr/>
                  </pic:nvPicPr>
                  <pic:blipFill rotWithShape="1">
                    <a:blip r:embed="rId12"/>
                    <a:srcRect l="4519" r="1930" b="1720"/>
                    <a:stretch/>
                  </pic:blipFill>
                  <pic:spPr bwMode="auto">
                    <a:xfrm>
                      <a:off x="0" y="0"/>
                      <a:ext cx="4140192" cy="293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34AD0" w14:textId="77777777" w:rsidR="00060910" w:rsidRPr="00060910" w:rsidRDefault="00060910" w:rsidP="004D22A3">
      <w:pPr>
        <w:spacing w:after="0" w:line="240" w:lineRule="auto"/>
        <w:rPr>
          <w:u w:val="single"/>
          <w:lang w:val="en-US"/>
        </w:rPr>
      </w:pPr>
    </w:p>
    <w:p w14:paraId="25B818BA" w14:textId="76EA013B" w:rsidR="00060910" w:rsidRPr="00060910" w:rsidRDefault="00060910" w:rsidP="004D22A3">
      <w:pPr>
        <w:spacing w:after="0" w:line="240" w:lineRule="auto"/>
        <w:rPr>
          <w:b/>
          <w:bCs/>
          <w:lang w:val="en-US"/>
        </w:rPr>
      </w:pPr>
      <w:r w:rsidRPr="00060910">
        <w:rPr>
          <w:b/>
          <w:bCs/>
          <w:highlight w:val="yellow"/>
          <w:lang w:val="en-US"/>
        </w:rPr>
        <w:t>Diagram prípadu užitia</w:t>
      </w:r>
      <w:r>
        <w:rPr>
          <w:b/>
          <w:bCs/>
          <w:lang w:val="en-US"/>
        </w:rPr>
        <w:t xml:space="preserve"> </w:t>
      </w:r>
      <w:r w:rsidRPr="00060910">
        <w:rPr>
          <w:b/>
          <w:bCs/>
          <w:lang w:val="en-US"/>
        </w:rPr>
        <w:t>- distribúcia čaju</w:t>
      </w:r>
    </w:p>
    <w:p w14:paraId="1D0A0126" w14:textId="42DC0F9B" w:rsidR="00060910" w:rsidRDefault="00060910" w:rsidP="004D22A3">
      <w:pPr>
        <w:spacing w:after="0" w:line="240" w:lineRule="auto"/>
        <w:rPr>
          <w:lang w:val="en-US"/>
        </w:rPr>
      </w:pPr>
      <w:r>
        <w:rPr>
          <w:lang w:val="en-US"/>
        </w:rPr>
        <w:t xml:space="preserve">- </w:t>
      </w:r>
      <w:r w:rsidRPr="00060910">
        <w:rPr>
          <w:b/>
          <w:bCs/>
          <w:lang w:val="en-US"/>
        </w:rPr>
        <w:t>aktéri</w:t>
      </w:r>
      <w:r>
        <w:rPr>
          <w:lang w:val="en-US"/>
        </w:rPr>
        <w:t>: distribútor, odberateľ, čas</w:t>
      </w:r>
    </w:p>
    <w:p w14:paraId="44C632F4" w14:textId="1B3108D0" w:rsidR="00060910" w:rsidRDefault="00060910" w:rsidP="004D22A3">
      <w:pPr>
        <w:spacing w:after="0" w:line="240" w:lineRule="auto"/>
        <w:rPr>
          <w:lang w:val="en-US"/>
        </w:rPr>
      </w:pPr>
    </w:p>
    <w:p w14:paraId="519E9C41" w14:textId="4CAB71F0" w:rsidR="00060910" w:rsidRDefault="00060910" w:rsidP="004D22A3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683ECF6A" wp14:editId="4CA7FD6F">
            <wp:extent cx="3886200" cy="5439583"/>
            <wp:effectExtent l="0" t="0" r="0" b="8890"/>
            <wp:docPr id="75132121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1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936" cy="54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82D8" w14:textId="77777777" w:rsidR="00060910" w:rsidRDefault="00060910" w:rsidP="004D22A3">
      <w:pPr>
        <w:spacing w:after="0" w:line="240" w:lineRule="auto"/>
        <w:rPr>
          <w:lang w:val="en-US"/>
        </w:rPr>
      </w:pPr>
    </w:p>
    <w:p w14:paraId="269404A6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1E15588C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01C3E1D0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590FDF30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75507AF7" w14:textId="77777777" w:rsidR="00031191" w:rsidRDefault="00031191" w:rsidP="004D22A3">
      <w:pPr>
        <w:spacing w:after="0" w:line="240" w:lineRule="auto"/>
        <w:rPr>
          <w:lang w:val="en-US"/>
        </w:rPr>
      </w:pPr>
    </w:p>
    <w:p w14:paraId="625169B4" w14:textId="2F538BE2" w:rsidR="00060910" w:rsidRPr="00060910" w:rsidRDefault="00060910" w:rsidP="004D22A3">
      <w:pPr>
        <w:spacing w:after="0" w:line="240" w:lineRule="auto"/>
        <w:rPr>
          <w:b/>
          <w:bCs/>
          <w:lang w:val="en-US"/>
        </w:rPr>
      </w:pPr>
      <w:r w:rsidRPr="00060910">
        <w:rPr>
          <w:b/>
          <w:bCs/>
          <w:highlight w:val="yellow"/>
          <w:lang w:val="en-US"/>
        </w:rPr>
        <w:lastRenderedPageBreak/>
        <w:t>Diagram aktivít</w:t>
      </w:r>
      <w:r>
        <w:rPr>
          <w:lang w:val="en-US"/>
        </w:rPr>
        <w:t xml:space="preserve"> </w:t>
      </w:r>
      <w:r w:rsidRPr="00060910">
        <w:rPr>
          <w:b/>
          <w:bCs/>
          <w:lang w:val="en-US"/>
        </w:rPr>
        <w:t>- nákup čaju</w:t>
      </w:r>
      <w:r w:rsidR="00031191">
        <w:rPr>
          <w:b/>
          <w:bCs/>
          <w:lang w:val="en-US"/>
        </w:rPr>
        <w:tab/>
      </w:r>
      <w:r w:rsidR="00031191">
        <w:rPr>
          <w:b/>
          <w:bCs/>
          <w:lang w:val="en-US"/>
        </w:rPr>
        <w:tab/>
      </w:r>
      <w:r w:rsidR="00031191">
        <w:rPr>
          <w:b/>
          <w:bCs/>
          <w:lang w:val="en-US"/>
        </w:rPr>
        <w:tab/>
      </w:r>
      <w:r w:rsidR="00031191">
        <w:rPr>
          <w:b/>
          <w:bCs/>
          <w:lang w:val="en-US"/>
        </w:rPr>
        <w:tab/>
        <w:t xml:space="preserve">          </w:t>
      </w:r>
      <w:r w:rsidR="00031191" w:rsidRPr="00060910">
        <w:rPr>
          <w:b/>
          <w:bCs/>
          <w:highlight w:val="yellow"/>
          <w:lang w:val="en-US"/>
        </w:rPr>
        <w:t>Stavový diagram</w:t>
      </w:r>
      <w:r w:rsidR="00031191">
        <w:rPr>
          <w:b/>
          <w:bCs/>
          <w:lang w:val="en-US"/>
        </w:rPr>
        <w:t xml:space="preserve"> - objednávka čaju</w:t>
      </w:r>
    </w:p>
    <w:p w14:paraId="388A9EFF" w14:textId="1D837981" w:rsidR="00060910" w:rsidRDefault="00031191" w:rsidP="004D22A3">
      <w:pPr>
        <w:spacing w:after="0"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4A2842D" wp14:editId="35600F27">
            <wp:simplePos x="0" y="0"/>
            <wp:positionH relativeFrom="column">
              <wp:posOffset>3468295</wp:posOffset>
            </wp:positionH>
            <wp:positionV relativeFrom="paragraph">
              <wp:posOffset>61220</wp:posOffset>
            </wp:positionV>
            <wp:extent cx="3657600" cy="5307513"/>
            <wp:effectExtent l="0" t="0" r="0" b="7620"/>
            <wp:wrapNone/>
            <wp:docPr id="37977907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907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2" b="1792"/>
                    <a:stretch/>
                  </pic:blipFill>
                  <pic:spPr bwMode="auto">
                    <a:xfrm>
                      <a:off x="0" y="0"/>
                      <a:ext cx="3658521" cy="530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910">
        <w:rPr>
          <w:noProof/>
        </w:rPr>
        <w:drawing>
          <wp:inline distT="0" distB="0" distL="0" distR="0" wp14:anchorId="354AB088" wp14:editId="7C391492">
            <wp:extent cx="3165406" cy="5082988"/>
            <wp:effectExtent l="0" t="0" r="0" b="3810"/>
            <wp:docPr id="140523194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1943" name=""/>
                    <pic:cNvPicPr/>
                  </pic:nvPicPr>
                  <pic:blipFill rotWithShape="1">
                    <a:blip r:embed="rId15"/>
                    <a:srcRect l="2563" r="4251"/>
                    <a:stretch/>
                  </pic:blipFill>
                  <pic:spPr bwMode="auto">
                    <a:xfrm>
                      <a:off x="0" y="0"/>
                      <a:ext cx="3177539" cy="510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27FA2" w14:textId="2587F5CE" w:rsidR="00060910" w:rsidRDefault="00060910" w:rsidP="004D22A3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</w:p>
    <w:p w14:paraId="78907384" w14:textId="0229ED5B" w:rsidR="00060910" w:rsidRPr="00060910" w:rsidRDefault="00060910" w:rsidP="004D22A3">
      <w:pPr>
        <w:spacing w:after="0" w:line="240" w:lineRule="auto"/>
        <w:rPr>
          <w:b/>
          <w:bCs/>
          <w:lang w:val="en-US"/>
        </w:rPr>
      </w:pPr>
    </w:p>
    <w:p w14:paraId="70025795" w14:textId="675CCDAB" w:rsidR="00060910" w:rsidRPr="00D3632D" w:rsidRDefault="00060910" w:rsidP="004D22A3">
      <w:pPr>
        <w:spacing w:after="0" w:line="240" w:lineRule="auto"/>
      </w:pPr>
    </w:p>
    <w:p w14:paraId="1F271795" w14:textId="77777777" w:rsidR="00D3632D" w:rsidRDefault="00D3632D" w:rsidP="004D22A3">
      <w:pPr>
        <w:spacing w:after="0" w:line="240" w:lineRule="auto"/>
      </w:pPr>
    </w:p>
    <w:sectPr w:rsidR="00D3632D" w:rsidSect="004D22A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CB"/>
    <w:rsid w:val="00031191"/>
    <w:rsid w:val="00060910"/>
    <w:rsid w:val="003E0C84"/>
    <w:rsid w:val="004D22A3"/>
    <w:rsid w:val="00573DCB"/>
    <w:rsid w:val="00665301"/>
    <w:rsid w:val="009F10BD"/>
    <w:rsid w:val="00B67915"/>
    <w:rsid w:val="00BE12DE"/>
    <w:rsid w:val="00D3632D"/>
    <w:rsid w:val="00E8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EE94"/>
  <w15:chartTrackingRefBased/>
  <w15:docId w15:val="{AE2DAF2C-35B6-4390-87E7-97D45591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B67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so\Documents\Vlastn&#233;%20&#353;abl&#243;ny%20bal&#237;ka%20Office\&#352;abl&#243;na%20s%20okrajmi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Šablóna s okrajmi</Template>
  <TotalTime>36</TotalTime>
  <Pages>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mikso</dc:creator>
  <cp:keywords/>
  <dc:description/>
  <cp:lastModifiedBy>Lucia Miksová</cp:lastModifiedBy>
  <cp:revision>6</cp:revision>
  <dcterms:created xsi:type="dcterms:W3CDTF">2023-10-13T13:50:00Z</dcterms:created>
  <dcterms:modified xsi:type="dcterms:W3CDTF">2023-10-13T14:26:00Z</dcterms:modified>
</cp:coreProperties>
</file>